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1AB25A51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E641D7">
              <w:rPr>
                <w:color w:val="FF0000"/>
                <w:sz w:val="40"/>
                <w:szCs w:val="40"/>
                <w:highlight w:val="yellow"/>
              </w:rPr>
              <w:t>22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795B80">
              <w:rPr>
                <w:color w:val="FF0000"/>
                <w:sz w:val="40"/>
                <w:szCs w:val="40"/>
                <w:highlight w:val="yellow"/>
              </w:rPr>
              <w:t>3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3EEFE880" w:rsidR="00DF198B" w:rsidRPr="00B54757" w:rsidRDefault="00092E41" w:rsidP="00795B80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E641D7">
              <w:rPr>
                <w:rFonts w:asciiTheme="minorHAnsi" w:hAnsiTheme="minorHAnsi"/>
                <w:b/>
                <w:bCs/>
                <w:sz w:val="64"/>
                <w:szCs w:val="64"/>
              </w:rPr>
              <w:t>5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1D86AFCD" w:rsidR="003172A2" w:rsidRPr="00E641D7" w:rsidRDefault="003172A2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0F62ADE" w14:textId="63CF14C5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 w:rsidRPr="00E641D7"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>Construct Syntax tree and generate intermediate code for assignment statement and expressions in C.</w:t>
      </w:r>
    </w:p>
    <w:p w14:paraId="1A5CA5F5" w14:textId="32AB3431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0526B1D1" w14:textId="4D87F605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Code:</w:t>
      </w:r>
    </w:p>
    <w:p w14:paraId="73F5EC90" w14:textId="3C814CD8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76DD01D" w14:textId="23D26EF1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proofErr w:type="spellStart"/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t>lexer.l</w:t>
      </w:r>
      <w:proofErr w:type="spellEnd"/>
    </w:p>
    <w:p w14:paraId="745094D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%{</w:t>
      </w:r>
    </w:p>
    <w:p w14:paraId="526A08DD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#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include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parser.tab.h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"</w:t>
      </w:r>
    </w:p>
    <w:p w14:paraId="48E2F8B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%}</w:t>
      </w:r>
    </w:p>
    <w:p w14:paraId="466BD2E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3185D22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%%</w:t>
      </w:r>
    </w:p>
    <w:p w14:paraId="75DB5EB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[</w:t>
      </w:r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 xml:space="preserve">\t 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]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;</w:t>
      </w:r>
      <w:proofErr w:type="gramEnd"/>
    </w:p>
    <w:p w14:paraId="7BCE19D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[</w:t>
      </w:r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>0-9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]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+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proofErr w:type="spellStart"/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yylval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.</w:t>
      </w:r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symbol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=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yytext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[0]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;return NUMBER;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2CC2AC05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[</w:t>
      </w:r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>a-z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]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proofErr w:type="spellStart"/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yylval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.</w:t>
      </w:r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symbol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=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yytext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[0]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;return LETTER;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434DFDF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"&gt;="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return GE;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2215489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"&lt;="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return LE;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258DE055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"=="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return EQ;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4EE3E7C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"!="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return NE;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1840BC4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"&amp;&amp;"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return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AND;</w:t>
      </w:r>
      <w:proofErr w:type="gram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0682CB1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"||"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return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OR;</w:t>
      </w:r>
      <w:proofErr w:type="gram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62B674D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E8019"/>
          <w:sz w:val="30"/>
          <w:szCs w:val="30"/>
          <w:lang w:bidi="ar-SA"/>
        </w:rPr>
        <w:t>.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return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yytext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[0];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0CAD587D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>\n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return 0;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71287AF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%%</w:t>
      </w:r>
    </w:p>
    <w:p w14:paraId="3902417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2696C6F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int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yywrap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(){</w:t>
      </w:r>
    </w:p>
    <w:p w14:paraId="015B4C1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return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1;</w:t>
      </w:r>
      <w:proofErr w:type="gramEnd"/>
    </w:p>
    <w:p w14:paraId="2683EDB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5AF6DD6E" w14:textId="0D6F7462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07D0917F" w14:textId="676A69F6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786FDE60" w14:textId="76B30B2C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DC09264" w14:textId="6FBCE675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3CE2186E" w14:textId="48D00C9A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70804536" w14:textId="03EC1D96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1437A570" w14:textId="35D27807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6653832D" w14:textId="2CDC3EFF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18699AD3" w14:textId="77777777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5FFDA9AD" w14:textId="2665507E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  <w:proofErr w:type="spellStart"/>
      <w:r>
        <w:rPr>
          <w:rFonts w:ascii="Ubuntu" w:hAnsi="Ubuntu" w:cs="Segoe UI"/>
          <w:color w:val="252424"/>
          <w:sz w:val="28"/>
          <w:szCs w:val="28"/>
          <w:shd w:val="clear" w:color="auto" w:fill="FFFFFF"/>
        </w:rPr>
        <w:lastRenderedPageBreak/>
        <w:t>parser.y</w:t>
      </w:r>
      <w:proofErr w:type="spellEnd"/>
    </w:p>
    <w:p w14:paraId="17CDC253" w14:textId="4BA4A7BE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03C5E3C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%{</w:t>
      </w:r>
    </w:p>
    <w:p w14:paraId="66F7F1B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E8019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#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include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&lt;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string.h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&gt;</w:t>
      </w:r>
    </w:p>
    <w:p w14:paraId="51011C7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E8019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#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include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&lt;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stdio.h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&gt;</w:t>
      </w:r>
    </w:p>
    <w:p w14:paraId="32AD443D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int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yylex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void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);</w:t>
      </w:r>
      <w:proofErr w:type="gramEnd"/>
    </w:p>
    <w:p w14:paraId="3C1FB78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int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yyerror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const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*</w:t>
      </w:r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s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);</w:t>
      </w:r>
      <w:proofErr w:type="gramEnd"/>
    </w:p>
    <w:p w14:paraId="27D1321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proofErr w:type="spellStart"/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,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,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[]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);</w:t>
      </w:r>
      <w:proofErr w:type="gramEnd"/>
    </w:p>
    <w:p w14:paraId="1F7BEAC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int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index1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=</w:t>
      </w:r>
      <w:proofErr w:type="gramStart"/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>0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;</w:t>
      </w:r>
      <w:proofErr w:type="gramEnd"/>
    </w:p>
    <w:p w14:paraId="6FEAE49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temp 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A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-</w:t>
      </w:r>
      <w:proofErr w:type="gramStart"/>
      <w:r w:rsidRPr="00B80B03">
        <w:rPr>
          <w:rFonts w:ascii="Fantasque Sans Mono" w:hAnsi="Fantasque Sans Mono"/>
          <w:color w:val="D3869B"/>
          <w:sz w:val="30"/>
          <w:szCs w:val="30"/>
          <w:lang w:bidi="ar-SA"/>
        </w:rPr>
        <w:t>1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;</w:t>
      </w:r>
      <w:proofErr w:type="gramEnd"/>
    </w:p>
    <w:p w14:paraId="2150E20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struct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</w:p>
    <w:p w14:paraId="36FB162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char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operand1;</w:t>
      </w:r>
      <w:proofErr w:type="gramEnd"/>
    </w:p>
    <w:p w14:paraId="598DD58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char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operand2;</w:t>
      </w:r>
      <w:proofErr w:type="gramEnd"/>
    </w:p>
    <w:p w14:paraId="31462D9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char operator[2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];</w:t>
      </w:r>
      <w:proofErr w:type="gramEnd"/>
    </w:p>
    <w:p w14:paraId="6C5073A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char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result;</w:t>
      </w:r>
      <w:proofErr w:type="gramEnd"/>
    </w:p>
    <w:p w14:paraId="6572313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};</w:t>
      </w:r>
    </w:p>
    <w:p w14:paraId="68D74A45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%}</w:t>
      </w:r>
    </w:p>
    <w:p w14:paraId="26492ED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60974FB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%union{</w:t>
      </w:r>
    </w:p>
    <w:p w14:paraId="27D9F640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char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symbol;</w:t>
      </w:r>
      <w:proofErr w:type="gramEnd"/>
    </w:p>
    <w:p w14:paraId="6FC8B5C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</w:t>
      </w:r>
    </w:p>
    <w:p w14:paraId="01F1E2B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379451E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OR</w:t>
      </w:r>
    </w:p>
    <w:p w14:paraId="50165A8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AND</w:t>
      </w:r>
    </w:p>
    <w:p w14:paraId="049B5DC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GE LE NE EQ</w:t>
      </w:r>
    </w:p>
    <w:p w14:paraId="5768B33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'&lt;' '&gt;'</w:t>
      </w:r>
    </w:p>
    <w:p w14:paraId="66B039B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'+' '-'</w:t>
      </w:r>
    </w:p>
    <w:p w14:paraId="11A3218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%left '/' '*'</w:t>
      </w:r>
    </w:p>
    <w:p w14:paraId="3A4A488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%token GE NE LE EQ AND OR</w:t>
      </w:r>
    </w:p>
    <w:p w14:paraId="4ECC5E7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%token &lt;symbol&gt; LETTER NUMBER</w:t>
      </w:r>
    </w:p>
    <w:p w14:paraId="1151FB9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%type &lt;symbol&gt; exp</w:t>
      </w:r>
    </w:p>
    <w:p w14:paraId="112E88D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%start statement</w:t>
      </w:r>
    </w:p>
    <w:p w14:paraId="4144223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%%</w:t>
      </w:r>
    </w:p>
    <w:p w14:paraId="6DE1020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lastRenderedPageBreak/>
        <w:t xml:space="preserve">statement: LETTER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=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};</w:t>
      </w:r>
      <w:proofErr w:type="gramEnd"/>
    </w:p>
    <w:p w14:paraId="6C1797E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exp: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+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+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602BD00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-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-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0BD8D5F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/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/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18963A4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*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*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5645A64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&lt;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&lt;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4909DE3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&gt;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$1,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&gt;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1A9FDD8C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AND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&amp;&amp;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0203025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OR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||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487DFCE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GE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&gt;=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245C0B5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LE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&lt;=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7A2B651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NE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!=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6DD1F97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exp EQ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$1,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$3, "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==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"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2B5B7F6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B8BB26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'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$2;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7032748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NUMBER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5AADDD3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|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LETTER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{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$$ = 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$1;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}</w:t>
      </w:r>
    </w:p>
    <w:p w14:paraId="5B0BCC2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;</w:t>
      </w:r>
    </w:p>
    <w:p w14:paraId="6EA42A8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%%</w:t>
      </w:r>
    </w:p>
    <w:p w14:paraId="2B00F4A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struct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expr </w:t>
      </w:r>
      <w:proofErr w:type="spellStart"/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[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20</w:t>
      </w:r>
      <w:proofErr w:type="gramStart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];</w:t>
      </w:r>
      <w:proofErr w:type="gramEnd"/>
    </w:p>
    <w:p w14:paraId="5EB79D7D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45219BED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int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proofErr w:type="spellStart"/>
      <w:r w:rsidRPr="00B80B03">
        <w:rPr>
          <w:rFonts w:ascii="Fantasque Sans Mono" w:hAnsi="Fantasque Sans Mono"/>
          <w:color w:val="FABD2F"/>
          <w:sz w:val="30"/>
          <w:szCs w:val="30"/>
          <w:lang w:bidi="ar-SA"/>
        </w:rPr>
        <w:t>yyerror</w:t>
      </w:r>
      <w:proofErr w:type="spellEnd"/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const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FB4934"/>
          <w:sz w:val="30"/>
          <w:szCs w:val="30"/>
          <w:lang w:bidi="ar-SA"/>
        </w:rPr>
        <w:t>char</w:t>
      </w: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</w:t>
      </w:r>
      <w:r w:rsidRPr="00B80B03">
        <w:rPr>
          <w:rFonts w:ascii="Fantasque Sans Mono" w:hAnsi="Fantasque Sans Mono"/>
          <w:color w:val="8EC07C"/>
          <w:sz w:val="30"/>
          <w:szCs w:val="30"/>
          <w:lang w:bidi="ar-SA"/>
        </w:rPr>
        <w:t>*</w:t>
      </w:r>
      <w:r w:rsidRPr="00B80B03">
        <w:rPr>
          <w:rFonts w:ascii="Fantasque Sans Mono" w:hAnsi="Fantasque Sans Mono"/>
          <w:color w:val="83A598"/>
          <w:sz w:val="30"/>
          <w:szCs w:val="30"/>
          <w:lang w:bidi="ar-SA"/>
        </w:rPr>
        <w:t>s</w:t>
      </w:r>
      <w:r w:rsidRPr="00B80B03">
        <w:rPr>
          <w:rFonts w:ascii="Fantasque Sans Mono" w:hAnsi="Fantasque Sans Mono"/>
          <w:color w:val="A89984"/>
          <w:sz w:val="30"/>
          <w:szCs w:val="30"/>
          <w:lang w:bidi="ar-SA"/>
        </w:rPr>
        <w:t>){</w:t>
      </w:r>
    </w:p>
    <w:p w14:paraId="3567B2E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("%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s",s</w:t>
      </w:r>
      <w:proofErr w:type="spellEnd"/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66483A8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</w:t>
      </w:r>
    </w:p>
    <w:p w14:paraId="7BF99C90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31F82C8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char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addtotable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(char a, char b, char o[]){</w:t>
      </w:r>
    </w:p>
    <w:p w14:paraId="18D05C2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temp+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+;</w:t>
      </w:r>
      <w:proofErr w:type="gramEnd"/>
    </w:p>
    <w:p w14:paraId="0C6C37B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[index1].operand1 =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a;</w:t>
      </w:r>
      <w:proofErr w:type="gramEnd"/>
    </w:p>
    <w:p w14:paraId="2EA1F80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[index1].operand2 =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b;</w:t>
      </w:r>
      <w:proofErr w:type="gramEnd"/>
    </w:p>
    <w:p w14:paraId="16B576F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strcpy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[index1].operator, o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4AA0D730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[index1].result=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temp;</w:t>
      </w:r>
      <w:proofErr w:type="gramEnd"/>
    </w:p>
    <w:p w14:paraId="176C2BE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index1+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+;</w:t>
      </w:r>
      <w:proofErr w:type="gramEnd"/>
    </w:p>
    <w:p w14:paraId="2BDCD9C4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return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temp;</w:t>
      </w:r>
      <w:proofErr w:type="gramEnd"/>
    </w:p>
    <w:p w14:paraId="529B0B6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</w:t>
      </w:r>
    </w:p>
    <w:p w14:paraId="2111F232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</w:p>
    <w:p w14:paraId="48853856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void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threeAdd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(){</w:t>
      </w:r>
    </w:p>
    <w:p w14:paraId="39CF22B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int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=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0;</w:t>
      </w:r>
      <w:proofErr w:type="gramEnd"/>
    </w:p>
    <w:p w14:paraId="5A73C0C3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while(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&lt;index1){</w:t>
      </w:r>
    </w:p>
    <w:p w14:paraId="25B6E37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("%c := ",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].result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744111E9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("%c ",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].operand1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7F5914F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("%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c%c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 ",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].operator[0],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].operator[1]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1787767F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("%c",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arr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[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].operand2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42D9A35A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+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+;</w:t>
      </w:r>
      <w:proofErr w:type="gramEnd"/>
    </w:p>
    <w:p w14:paraId="325C9CE5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("\n"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25FBD7EE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    }</w:t>
      </w:r>
    </w:p>
    <w:p w14:paraId="49979E0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</w:t>
      </w:r>
    </w:p>
    <w:p w14:paraId="589640D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int main(){</w:t>
      </w:r>
    </w:p>
    <w:p w14:paraId="1742713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("Enter the expression: "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6AFD2CA8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yyparse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0DA70A4B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threeAdd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5C428A07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</w:t>
      </w:r>
      <w:proofErr w:type="spell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printf</w:t>
      </w:r>
      <w:proofErr w:type="spellEnd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("\n"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);</w:t>
      </w:r>
      <w:proofErr w:type="gramEnd"/>
    </w:p>
    <w:p w14:paraId="7FB623E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 xml:space="preserve">    return </w:t>
      </w:r>
      <w:proofErr w:type="gramStart"/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0;</w:t>
      </w:r>
      <w:proofErr w:type="gramEnd"/>
    </w:p>
    <w:p w14:paraId="098B59D1" w14:textId="77777777" w:rsidR="00B80B03" w:rsidRPr="00B80B03" w:rsidRDefault="00B80B03" w:rsidP="00B80B03">
      <w:pPr>
        <w:shd w:val="clear" w:color="auto" w:fill="1D2021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 w:rsidRPr="00B80B03">
        <w:rPr>
          <w:rFonts w:ascii="Fantasque Sans Mono" w:hAnsi="Fantasque Sans Mono"/>
          <w:color w:val="EBDBB2"/>
          <w:sz w:val="30"/>
          <w:szCs w:val="30"/>
          <w:lang w:bidi="ar-SA"/>
        </w:rPr>
        <w:t>}</w:t>
      </w:r>
    </w:p>
    <w:p w14:paraId="06C409B4" w14:textId="77777777" w:rsidR="00B80B03" w:rsidRDefault="00B80B03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6FE87086" w14:textId="77777777" w:rsidR="00E641D7" w:rsidRDefault="00E641D7" w:rsidP="00725B78">
      <w:pPr>
        <w:shd w:val="clear" w:color="auto" w:fill="FFFFFF"/>
        <w:spacing w:line="285" w:lineRule="atLeast"/>
        <w:rPr>
          <w:rFonts w:ascii="Ubuntu" w:hAnsi="Ubuntu" w:cs="Segoe UI"/>
          <w:color w:val="252424"/>
          <w:sz w:val="28"/>
          <w:szCs w:val="28"/>
          <w:shd w:val="clear" w:color="auto" w:fill="FFFFFF"/>
        </w:rPr>
      </w:pPr>
    </w:p>
    <w:p w14:paraId="4EA3DA27" w14:textId="7D6BBF04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98BEA99" w14:textId="77B3CA04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75A04DF" w14:textId="6379BDF2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078CC13" w14:textId="4539C29A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3EB75A5" w14:textId="0B0D23C5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221F477" w14:textId="3BAC400A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A218C0F" w14:textId="5406FFC7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2B8F5773" w14:textId="351AAEAB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BABB26E" w14:textId="64E91DC5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E27F96A" w14:textId="3E983219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FC6B3B5" w14:textId="34E923A9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6F09DC70" w14:textId="685AB0EB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7A420780" w14:textId="5226BB6D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32F11D3D" w14:textId="66FB826D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9C7848F" w14:textId="5635508B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565FC23B" w14:textId="77777777" w:rsidR="00B80B03" w:rsidRDefault="00B80B03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14602C74" w14:textId="0FFDAA73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lastRenderedPageBreak/>
        <w:t>Input:</w:t>
      </w:r>
    </w:p>
    <w:p w14:paraId="1180BB85" w14:textId="62BF5356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drawing>
          <wp:inline distT="0" distB="0" distL="0" distR="0" wp14:anchorId="0DD9109C" wp14:editId="5B5EE68B">
            <wp:extent cx="3223539" cy="2743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F936" w14:textId="77777777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0CBAA35F" w14:textId="5686B70C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drawing>
          <wp:inline distT="0" distB="0" distL="0" distR="0" wp14:anchorId="240DAAA8" wp14:editId="3B58BE3B">
            <wp:extent cx="5662151" cy="32006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2A7E" w14:textId="77777777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</w:p>
    <w:p w14:paraId="4073A8F7" w14:textId="3DECB3F1" w:rsid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 xml:space="preserve">Run : </w:t>
      </w:r>
    </w:p>
    <w:p w14:paraId="3CBFEA3C" w14:textId="1494A9B4" w:rsidR="00E641D7" w:rsidRP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drawing>
          <wp:inline distT="0" distB="0" distL="0" distR="0" wp14:anchorId="263F0FC5" wp14:editId="5C4CC6F1">
            <wp:extent cx="4793395" cy="1844200"/>
            <wp:effectExtent l="0" t="0" r="762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1A5F" w14:textId="0AB15AD4" w:rsidR="00E641D7" w:rsidRPr="00E641D7" w:rsidRDefault="00E641D7" w:rsidP="00725B78">
      <w:pPr>
        <w:shd w:val="clear" w:color="auto" w:fill="FFFFFF"/>
        <w:spacing w:line="285" w:lineRule="atLeast"/>
        <w:rPr>
          <w:rFonts w:ascii="Ubuntu" w:hAnsi="Ubuntu"/>
          <w:sz w:val="28"/>
          <w:szCs w:val="28"/>
        </w:rPr>
      </w:pPr>
      <w:r w:rsidRPr="00E641D7">
        <w:rPr>
          <w:rFonts w:ascii="Ubuntu" w:hAnsi="Ubuntu"/>
          <w:sz w:val="28"/>
          <w:szCs w:val="28"/>
        </w:rPr>
        <w:t xml:space="preserve">Output : </w:t>
      </w:r>
    </w:p>
    <w:p w14:paraId="0F676C4D" w14:textId="650C4017" w:rsidR="00A25A42" w:rsidRDefault="00E641D7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E641D7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3DF6F72D" wp14:editId="46754FE4">
            <wp:extent cx="5913632" cy="2126164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DB2" w14:textId="7D5FA93F" w:rsidR="00E641D7" w:rsidRDefault="00E641D7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59ECCFF2" w14:textId="1013F3A6" w:rsidR="00E641D7" w:rsidRDefault="00E641D7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E641D7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3512ECDF" wp14:editId="3215F8FC">
            <wp:extent cx="4016088" cy="1204064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F6D" w14:textId="01686CCB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1E22566E" w14:textId="265A73A9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7713D420" w14:textId="4EBDBAE2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5FB75DDF" w14:textId="189911D3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34D8F03" w14:textId="11744B3F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35776B9B" w14:textId="4167EA3B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A91B9DE" w14:textId="53944AB8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7B036336" w14:textId="77777777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72F1A120" w14:textId="3ABF2E14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53578D01" w14:textId="60C9541A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6AC4323" w14:textId="39985973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4AC7269" w14:textId="06ADF3A0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5A67ED8E" w14:textId="601155C6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14146A12" w14:textId="6E35DF8C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3CDE1BE" w14:textId="4E57DE11" w:rsidR="008B72F9" w:rsidRDefault="008B72F9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8B72F9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566969D4" wp14:editId="250DDC95">
            <wp:extent cx="5425910" cy="1752752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E57" w14:textId="0B5659CC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39195A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65F5358E" wp14:editId="26BBBD35">
            <wp:extent cx="6858000" cy="3499485"/>
            <wp:effectExtent l="0" t="0" r="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9BCA" w14:textId="7C8AD481" w:rsidR="0039195A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39195A">
        <w:rPr>
          <w:rFonts w:ascii="Verdana Pro" w:hAnsi="Verdana Pro" w:cs="Segoe U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4057CCB" wp14:editId="2BD3EF29">
            <wp:extent cx="6858000" cy="4280535"/>
            <wp:effectExtent l="0" t="0" r="0" b="5715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62E" w14:textId="285F70B8" w:rsidR="0039195A" w:rsidRPr="00795B80" w:rsidRDefault="0039195A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39195A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7073FA96" wp14:editId="2271C392">
            <wp:extent cx="6858000" cy="309816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95A" w:rsidRPr="00795B80" w:rsidSect="00E74B29">
      <w:footerReference w:type="even" r:id="rId21"/>
      <w:footerReference w:type="default" r:id="rId2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B1B0D" w14:textId="77777777" w:rsidR="00182C4D" w:rsidRDefault="00182C4D" w:rsidP="00E74B29">
      <w:r>
        <w:separator/>
      </w:r>
    </w:p>
  </w:endnote>
  <w:endnote w:type="continuationSeparator" w:id="0">
    <w:p w14:paraId="2C4B21D8" w14:textId="77777777" w:rsidR="00182C4D" w:rsidRDefault="00182C4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antasque Sans Mono">
    <w:panose1 w:val="020B0609020204030204"/>
    <w:charset w:val="00"/>
    <w:family w:val="modern"/>
    <w:notTrueType/>
    <w:pitch w:val="fixed"/>
    <w:sig w:usb0="800002EF" w:usb1="10003963" w:usb2="00000000" w:usb3="00000000" w:csb0="000000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4214B" w14:textId="77777777" w:rsidR="00182C4D" w:rsidRDefault="00182C4D" w:rsidP="00E74B29">
      <w:r>
        <w:separator/>
      </w:r>
    </w:p>
  </w:footnote>
  <w:footnote w:type="continuationSeparator" w:id="0">
    <w:p w14:paraId="38AA034A" w14:textId="77777777" w:rsidR="00182C4D" w:rsidRDefault="00182C4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aGtQASue32LQAAAA==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2C4D"/>
    <w:rsid w:val="00185F4A"/>
    <w:rsid w:val="001A7A17"/>
    <w:rsid w:val="001B2720"/>
    <w:rsid w:val="001C7D09"/>
    <w:rsid w:val="001E0ECE"/>
    <w:rsid w:val="002012DC"/>
    <w:rsid w:val="00222F68"/>
    <w:rsid w:val="002951EB"/>
    <w:rsid w:val="002B6E38"/>
    <w:rsid w:val="002D1910"/>
    <w:rsid w:val="002D2200"/>
    <w:rsid w:val="002F03AB"/>
    <w:rsid w:val="003030E0"/>
    <w:rsid w:val="003078DD"/>
    <w:rsid w:val="003172A2"/>
    <w:rsid w:val="00340F0C"/>
    <w:rsid w:val="00354826"/>
    <w:rsid w:val="0039195A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5D6FA6"/>
    <w:rsid w:val="00610A09"/>
    <w:rsid w:val="0063405E"/>
    <w:rsid w:val="00665110"/>
    <w:rsid w:val="006709F1"/>
    <w:rsid w:val="006C60E6"/>
    <w:rsid w:val="00705301"/>
    <w:rsid w:val="00725B78"/>
    <w:rsid w:val="00742988"/>
    <w:rsid w:val="00764F3D"/>
    <w:rsid w:val="00795B80"/>
    <w:rsid w:val="007C06BD"/>
    <w:rsid w:val="008079CC"/>
    <w:rsid w:val="00837914"/>
    <w:rsid w:val="008405C8"/>
    <w:rsid w:val="008434D9"/>
    <w:rsid w:val="00870AFF"/>
    <w:rsid w:val="00874FE7"/>
    <w:rsid w:val="0088776E"/>
    <w:rsid w:val="008A0FAE"/>
    <w:rsid w:val="008B72F9"/>
    <w:rsid w:val="00952F7D"/>
    <w:rsid w:val="0095496A"/>
    <w:rsid w:val="009A3347"/>
    <w:rsid w:val="009A38BA"/>
    <w:rsid w:val="00A2377C"/>
    <w:rsid w:val="00A25A42"/>
    <w:rsid w:val="00B2336B"/>
    <w:rsid w:val="00B24978"/>
    <w:rsid w:val="00B355BF"/>
    <w:rsid w:val="00B42474"/>
    <w:rsid w:val="00B43E11"/>
    <w:rsid w:val="00B54757"/>
    <w:rsid w:val="00B80B03"/>
    <w:rsid w:val="00BF3430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B2B1A"/>
    <w:rsid w:val="00DF198B"/>
    <w:rsid w:val="00E15B5F"/>
    <w:rsid w:val="00E641D7"/>
    <w:rsid w:val="00E74B29"/>
    <w:rsid w:val="00E85C50"/>
    <w:rsid w:val="00ED6CB6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D6CB6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8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2022-03-23T18:29:00Z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