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10CA1607" w:rsidR="00DF198B" w:rsidRPr="001A7A17" w:rsidRDefault="009A3347" w:rsidP="001A7A17">
            <w:pPr>
              <w:rPr>
                <w:sz w:val="40"/>
                <w:szCs w:val="40"/>
              </w:rPr>
            </w:pPr>
            <w:r w:rsidRPr="001A7A17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795B80">
              <w:rPr>
                <w:color w:val="FF0000"/>
                <w:sz w:val="40"/>
                <w:szCs w:val="40"/>
                <w:highlight w:val="yellow"/>
              </w:rPr>
              <w:t>05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/0</w:t>
            </w:r>
            <w:r w:rsidR="00795B80">
              <w:rPr>
                <w:color w:val="FF0000"/>
                <w:sz w:val="40"/>
                <w:szCs w:val="40"/>
                <w:highlight w:val="yellow"/>
              </w:rPr>
              <w:t>3</w:t>
            </w:r>
            <w:r w:rsidRPr="001A7A17">
              <w:rPr>
                <w:color w:val="FF0000"/>
                <w:sz w:val="40"/>
                <w:szCs w:val="40"/>
                <w:highlight w:val="yellow"/>
              </w:rPr>
              <w:t>/2022</w:t>
            </w: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34413A4D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</w:t>
            </w:r>
            <w:r w:rsidR="009A3347">
              <w:rPr>
                <w:sz w:val="64"/>
                <w:szCs w:val="64"/>
              </w:rPr>
              <w:t>PC</w:t>
            </w:r>
            <w:r w:rsidR="00B54757" w:rsidRPr="00B54757">
              <w:rPr>
                <w:sz w:val="64"/>
                <w:szCs w:val="64"/>
              </w:rPr>
              <w:t>6</w:t>
            </w:r>
            <w:r w:rsidR="009A3347">
              <w:rPr>
                <w:sz w:val="64"/>
                <w:szCs w:val="64"/>
              </w:rPr>
              <w:t>2</w:t>
            </w:r>
            <w:r w:rsidRPr="00B54757">
              <w:rPr>
                <w:sz w:val="64"/>
                <w:szCs w:val="64"/>
              </w:rPr>
              <w:t xml:space="preserve"> : </w:t>
            </w:r>
            <w:r w:rsidR="0044094A" w:rsidRPr="0044094A">
              <w:rPr>
                <w:sz w:val="64"/>
                <w:szCs w:val="64"/>
              </w:rPr>
              <w:t>COMPILER DESIGN</w:t>
            </w:r>
          </w:p>
          <w:p w14:paraId="566C2157" w14:textId="520E6039" w:rsidR="00DF198B" w:rsidRPr="00B54757" w:rsidRDefault="00092E41" w:rsidP="00795B80">
            <w:pPr>
              <w:jc w:val="center"/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795B80">
              <w:rPr>
                <w:rFonts w:asciiTheme="minorHAnsi" w:hAnsiTheme="minorHAnsi"/>
                <w:b/>
                <w:bCs/>
                <w:sz w:val="64"/>
                <w:szCs w:val="64"/>
              </w:rPr>
              <w:t>4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F6D157C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 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254145B3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 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85EF2B9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 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CE66ED" w:rsidRDefault="00CE66ED" w:rsidP="00CE66ED"/>
    <w:p w14:paraId="3C9C0680" w14:textId="0CBC4F43" w:rsidR="003172A2" w:rsidRDefault="003172A2" w:rsidP="00725B78">
      <w:pPr>
        <w:shd w:val="clear" w:color="auto" w:fill="FFFFFF"/>
        <w:spacing w:line="285" w:lineRule="atLeast"/>
      </w:pPr>
    </w:p>
    <w:p w14:paraId="5B7CE790" w14:textId="77777777" w:rsidR="00340F0C" w:rsidRDefault="00340F0C" w:rsidP="001B2720">
      <w:pPr>
        <w:shd w:val="clear" w:color="auto" w:fill="FFFFFF"/>
        <w:spacing w:line="285" w:lineRule="atLeast"/>
        <w:rPr>
          <w:rFonts w:ascii="Verdana Pro" w:hAnsi="Verdana Pro" w:cs="Segoe UI"/>
          <w:sz w:val="28"/>
          <w:szCs w:val="28"/>
          <w:lang w:val="en-US"/>
        </w:rPr>
      </w:pPr>
    </w:p>
    <w:p w14:paraId="6A9C1C7A" w14:textId="56AB00FF" w:rsidR="00340F0C" w:rsidRPr="00ED6CB6" w:rsidRDefault="00ED6CB6" w:rsidP="001B2720">
      <w:pPr>
        <w:numPr>
          <w:ilvl w:val="0"/>
          <w:numId w:val="11"/>
        </w:numPr>
        <w:shd w:val="clear" w:color="auto" w:fill="FFFFFF"/>
        <w:spacing w:line="285" w:lineRule="atLeast"/>
        <w:rPr>
          <w:rFonts w:ascii="Sagona Book" w:hAnsi="Sagona Book" w:cs="Segoe UI"/>
          <w:color w:val="252424"/>
          <w:sz w:val="28"/>
          <w:szCs w:val="28"/>
          <w:shd w:val="clear" w:color="auto" w:fill="FFFFFF"/>
        </w:rPr>
      </w:pPr>
      <w:r w:rsidRPr="00ED6CB6">
        <w:rPr>
          <w:rFonts w:ascii="Sagona Book" w:hAnsi="Sagona Book" w:cs="Segoe UI"/>
          <w:color w:val="252424"/>
          <w:sz w:val="28"/>
          <w:szCs w:val="28"/>
          <w:shd w:val="clear" w:color="auto" w:fill="FFFFFF"/>
        </w:rPr>
        <w:t>Write a code for syntax analysis of if, if-else and nested if conditional constructs in C.</w:t>
      </w:r>
    </w:p>
    <w:p w14:paraId="2410DC97" w14:textId="795220A8" w:rsidR="00ED6CB6" w:rsidRDefault="00F52B14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F52B14">
        <w:rPr>
          <w:rFonts w:ascii="Verdana Pro" w:hAnsi="Verdana Pro" w:cs="Segoe UI"/>
          <w:b/>
          <w:bCs/>
          <w:sz w:val="28"/>
          <w:szCs w:val="28"/>
          <w:lang w:val="en-US"/>
        </w:rPr>
        <w:t>Code</w:t>
      </w:r>
      <w:r w:rsidR="00795B80">
        <w:rPr>
          <w:rFonts w:ascii="Verdana Pro" w:hAnsi="Verdana Pro" w:cs="Segoe UI"/>
          <w:b/>
          <w:bCs/>
          <w:sz w:val="28"/>
          <w:szCs w:val="28"/>
          <w:lang w:val="en-US"/>
        </w:rPr>
        <w:t>:</w:t>
      </w:r>
    </w:p>
    <w:p w14:paraId="51229959" w14:textId="65DCE732" w:rsidR="00F52B14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proofErr w:type="spellStart"/>
      <w:proofErr w:type="gramStart"/>
      <w:r w:rsidRPr="00A25A42">
        <w:rPr>
          <w:rFonts w:ascii="Verdana Pro" w:hAnsi="Verdana Pro" w:cs="Segoe UI"/>
          <w:color w:val="FF0000"/>
          <w:sz w:val="28"/>
          <w:szCs w:val="28"/>
          <w:lang w:val="en-US"/>
        </w:rPr>
        <w:t>lexer.l</w:t>
      </w:r>
      <w:proofErr w:type="spellEnd"/>
      <w:proofErr w:type="gramEnd"/>
    </w:p>
    <w:p w14:paraId="669E4985" w14:textId="77777777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47A6F6E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FB4934"/>
          <w:sz w:val="30"/>
          <w:szCs w:val="30"/>
        </w:rPr>
        <w:t>%option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yylineno</w:t>
      </w:r>
      <w:proofErr w:type="spellEnd"/>
    </w:p>
    <w:p w14:paraId="6B59DA3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%option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noyywrap</w:t>
      </w:r>
      <w:proofErr w:type="spellEnd"/>
    </w:p>
    <w:p w14:paraId="7115974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%{</w:t>
      </w:r>
    </w:p>
    <w:p w14:paraId="645A095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#</w:t>
      </w:r>
      <w:r>
        <w:rPr>
          <w:rFonts w:ascii="Fantasque Sans Mono" w:hAnsi="Fantasque Sans Mono"/>
          <w:color w:val="8EC07C"/>
          <w:sz w:val="30"/>
          <w:szCs w:val="30"/>
        </w:rPr>
        <w:t>include</w:t>
      </w:r>
      <w:r>
        <w:rPr>
          <w:rFonts w:ascii="Fantasque Sans Mono" w:hAnsi="Fantasque Sans Mono"/>
          <w:color w:val="FE8019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"</w:t>
      </w:r>
      <w:proofErr w:type="spellStart"/>
      <w:r>
        <w:rPr>
          <w:rFonts w:ascii="Fantasque Sans Mono" w:hAnsi="Fantasque Sans Mono"/>
          <w:color w:val="B8BB26"/>
          <w:sz w:val="30"/>
          <w:szCs w:val="30"/>
        </w:rPr>
        <w:t>parser.tab.h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"</w:t>
      </w:r>
    </w:p>
    <w:p w14:paraId="6D241FA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>extern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proofErr w:type="gramStart"/>
      <w:r>
        <w:rPr>
          <w:rFonts w:ascii="Fantasque Sans Mono" w:hAnsi="Fantasque Sans Mono"/>
          <w:color w:val="EBDBB2"/>
          <w:sz w:val="30"/>
          <w:szCs w:val="30"/>
        </w:rPr>
        <w:t>yylval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;</w:t>
      </w:r>
      <w:proofErr w:type="gramEnd"/>
    </w:p>
    <w:p w14:paraId="1DDEF82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%}</w:t>
      </w:r>
    </w:p>
    <w:p w14:paraId="0DE1AEC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ABD2F"/>
          <w:sz w:val="30"/>
          <w:szCs w:val="30"/>
        </w:rPr>
        <w:t>NUMBER</w:t>
      </w:r>
      <w:r>
        <w:rPr>
          <w:rFonts w:ascii="Fantasque Sans Mono" w:hAnsi="Fantasque Sans Mono"/>
          <w:color w:val="EBDBB2"/>
          <w:sz w:val="30"/>
          <w:szCs w:val="30"/>
        </w:rPr>
        <w:t xml:space="preserve"> ([0-9]+(".")?([0-9])*)</w:t>
      </w:r>
    </w:p>
    <w:p w14:paraId="25FAE94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ABD2F"/>
          <w:sz w:val="30"/>
          <w:szCs w:val="30"/>
        </w:rPr>
        <w:t>IDENTIFIER</w:t>
      </w:r>
      <w:r>
        <w:rPr>
          <w:rFonts w:ascii="Fantasque Sans Mono" w:hAnsi="Fantasque Sans Mono"/>
          <w:color w:val="EBDBB2"/>
          <w:sz w:val="30"/>
          <w:szCs w:val="30"/>
        </w:rPr>
        <w:t xml:space="preserve"> ([a-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zA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-z_][a-zA-z_0-9]*)</w:t>
      </w:r>
    </w:p>
    <w:p w14:paraId="25D317B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%%</w:t>
      </w:r>
    </w:p>
    <w:p w14:paraId="2E427F2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[</w:t>
      </w:r>
      <w:r>
        <w:rPr>
          <w:rFonts w:ascii="Fantasque Sans Mono" w:hAnsi="Fantasque Sans Mono"/>
          <w:color w:val="D3869B"/>
          <w:sz w:val="30"/>
          <w:szCs w:val="30"/>
        </w:rPr>
        <w:t xml:space="preserve">\t </w:t>
      </w:r>
      <w:r>
        <w:rPr>
          <w:rFonts w:ascii="Fantasque Sans Mono" w:hAnsi="Fantasque Sans Mono"/>
          <w:color w:val="A89984"/>
          <w:sz w:val="30"/>
          <w:szCs w:val="30"/>
        </w:rPr>
        <w:t>]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928374"/>
          <w:sz w:val="30"/>
          <w:szCs w:val="30"/>
        </w:rPr>
        <w:t>/* ignore whitespaces *</w:t>
      </w:r>
      <w:proofErr w:type="gramStart"/>
      <w:r>
        <w:rPr>
          <w:rFonts w:ascii="Fantasque Sans Mono" w:hAnsi="Fantasque Sans Mono"/>
          <w:color w:val="928374"/>
          <w:sz w:val="30"/>
          <w:szCs w:val="30"/>
        </w:rPr>
        <w:t>/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  <w:proofErr w:type="gramEnd"/>
    </w:p>
    <w:p w14:paraId="4815F98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>if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IF;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0E12868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>else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ELSE;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77BF1A9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"&amp;&amp;"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AND;</w:t>
      </w:r>
      <w:proofErr w:type="gramEnd"/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796C0C3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"||"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OR;</w:t>
      </w:r>
      <w:proofErr w:type="gramEnd"/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411E63E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"&lt;="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LE;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45EAF2A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"&gt;="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GE;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616CB04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"&gt;"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GT;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21B4C24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"&lt;"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LT;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2E8D259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"!="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NE;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77E89E0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"++"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INC;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3203298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"--"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DEC;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3E5D798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"=="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EQ;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230D486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3A598"/>
          <w:sz w:val="30"/>
          <w:szCs w:val="30"/>
        </w:rPr>
        <w:t>{NUMBER}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NUM;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4F9F6F0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3A598"/>
          <w:sz w:val="30"/>
          <w:szCs w:val="30"/>
        </w:rPr>
        <w:t>{IDENTIFIER}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ID;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3272868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>.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yytext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[0];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6E9FCAF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D3869B"/>
          <w:sz w:val="30"/>
          <w:szCs w:val="30"/>
        </w:rPr>
        <w:t>\n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yylval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=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yylineno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033A9BC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D3869B"/>
          <w:sz w:val="30"/>
          <w:szCs w:val="30"/>
        </w:rPr>
        <w:t>\n\n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0;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30CE5C07" w14:textId="617763C8" w:rsidR="00A25A42" w:rsidRP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%%</w:t>
      </w:r>
    </w:p>
    <w:p w14:paraId="2A565592" w14:textId="77AD58D3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proofErr w:type="spellStart"/>
      <w:proofErr w:type="gramStart"/>
      <w:r w:rsidRPr="00A25A42">
        <w:rPr>
          <w:rFonts w:ascii="Verdana Pro" w:hAnsi="Verdana Pro" w:cs="Segoe UI"/>
          <w:color w:val="FF0000"/>
          <w:sz w:val="28"/>
          <w:szCs w:val="28"/>
          <w:lang w:val="en-US"/>
        </w:rPr>
        <w:lastRenderedPageBreak/>
        <w:t>parser.y</w:t>
      </w:r>
      <w:proofErr w:type="spellEnd"/>
      <w:proofErr w:type="gramEnd"/>
    </w:p>
    <w:p w14:paraId="69D4825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EBDBB2"/>
          <w:sz w:val="30"/>
          <w:szCs w:val="30"/>
        </w:rPr>
        <w:t>%{</w:t>
      </w:r>
    </w:p>
    <w:p w14:paraId="1898BA7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#</w:t>
      </w:r>
      <w:r>
        <w:rPr>
          <w:rFonts w:ascii="Fantasque Sans Mono" w:hAnsi="Fantasque Sans Mono"/>
          <w:color w:val="8EC07C"/>
          <w:sz w:val="30"/>
          <w:szCs w:val="30"/>
        </w:rPr>
        <w:t>include</w:t>
      </w:r>
      <w:r>
        <w:rPr>
          <w:rFonts w:ascii="Fantasque Sans Mono" w:hAnsi="Fantasque Sans Mono"/>
          <w:color w:val="A89984"/>
          <w:sz w:val="30"/>
          <w:szCs w:val="30"/>
        </w:rPr>
        <w:t>&lt;</w:t>
      </w:r>
      <w:r>
        <w:rPr>
          <w:rFonts w:ascii="Fantasque Sans Mono" w:hAnsi="Fantasque Sans Mono"/>
          <w:color w:val="B8BB26"/>
          <w:sz w:val="30"/>
          <w:szCs w:val="30"/>
        </w:rPr>
        <w:t>stdio.h</w:t>
      </w:r>
      <w:r>
        <w:rPr>
          <w:rFonts w:ascii="Fantasque Sans Mono" w:hAnsi="Fantasque Sans Mono"/>
          <w:color w:val="A89984"/>
          <w:sz w:val="30"/>
          <w:szCs w:val="30"/>
        </w:rPr>
        <w:t>&gt;</w:t>
      </w:r>
    </w:p>
    <w:p w14:paraId="36363AE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#</w:t>
      </w:r>
      <w:r>
        <w:rPr>
          <w:rFonts w:ascii="Fantasque Sans Mono" w:hAnsi="Fantasque Sans Mono"/>
          <w:color w:val="8EC07C"/>
          <w:sz w:val="30"/>
          <w:szCs w:val="30"/>
        </w:rPr>
        <w:t>include</w:t>
      </w:r>
      <w:r>
        <w:rPr>
          <w:rFonts w:ascii="Fantasque Sans Mono" w:hAnsi="Fantasque Sans Mono"/>
          <w:color w:val="A89984"/>
          <w:sz w:val="30"/>
          <w:szCs w:val="30"/>
        </w:rPr>
        <w:t>&lt;</w:t>
      </w:r>
      <w:r>
        <w:rPr>
          <w:rFonts w:ascii="Fantasque Sans Mono" w:hAnsi="Fantasque Sans Mono"/>
          <w:color w:val="B8BB26"/>
          <w:sz w:val="30"/>
          <w:szCs w:val="30"/>
        </w:rPr>
        <w:t>stdlib.h</w:t>
      </w:r>
      <w:r>
        <w:rPr>
          <w:rFonts w:ascii="Fantasque Sans Mono" w:hAnsi="Fantasque Sans Mono"/>
          <w:color w:val="A89984"/>
          <w:sz w:val="30"/>
          <w:szCs w:val="30"/>
        </w:rPr>
        <w:t>&gt;</w:t>
      </w:r>
    </w:p>
    <w:p w14:paraId="597F6BD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yylex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r>
        <w:rPr>
          <w:rFonts w:ascii="Fantasque Sans Mono" w:hAnsi="Fantasque Sans Mono"/>
          <w:color w:val="FB4934"/>
          <w:sz w:val="30"/>
          <w:szCs w:val="30"/>
        </w:rPr>
        <w:t>void</w:t>
      </w:r>
      <w:proofErr w:type="gramStart"/>
      <w:r>
        <w:rPr>
          <w:rFonts w:ascii="Fantasque Sans Mono" w:hAnsi="Fantasque Sans Mono"/>
          <w:color w:val="A89984"/>
          <w:sz w:val="30"/>
          <w:szCs w:val="30"/>
        </w:rPr>
        <w:t>);</w:t>
      </w:r>
      <w:proofErr w:type="gramEnd"/>
    </w:p>
    <w:p w14:paraId="085802F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yyerror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const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FB4934"/>
          <w:sz w:val="30"/>
          <w:szCs w:val="30"/>
        </w:rPr>
        <w:t>char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8EC07C"/>
          <w:sz w:val="30"/>
          <w:szCs w:val="30"/>
        </w:rPr>
        <w:t>*</w:t>
      </w:r>
      <w:r>
        <w:rPr>
          <w:rFonts w:ascii="Fantasque Sans Mono" w:hAnsi="Fantasque Sans Mono"/>
          <w:color w:val="83A598"/>
          <w:sz w:val="30"/>
          <w:szCs w:val="30"/>
        </w:rPr>
        <w:t>s</w:t>
      </w:r>
      <w:proofErr w:type="gramStart"/>
      <w:r>
        <w:rPr>
          <w:rFonts w:ascii="Fantasque Sans Mono" w:hAnsi="Fantasque Sans Mono"/>
          <w:color w:val="A89984"/>
          <w:sz w:val="30"/>
          <w:szCs w:val="30"/>
        </w:rPr>
        <w:t>);</w:t>
      </w:r>
      <w:proofErr w:type="gramEnd"/>
    </w:p>
    <w:p w14:paraId="3376E05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success </w:t>
      </w:r>
      <w:r>
        <w:rPr>
          <w:rFonts w:ascii="Fantasque Sans Mono" w:hAnsi="Fantasque Sans Mono"/>
          <w:color w:val="8EC07C"/>
          <w:sz w:val="30"/>
          <w:szCs w:val="30"/>
        </w:rPr>
        <w:t>=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gramStart"/>
      <w:r>
        <w:rPr>
          <w:rFonts w:ascii="Fantasque Sans Mono" w:hAnsi="Fantasque Sans Mono"/>
          <w:color w:val="D3869B"/>
          <w:sz w:val="30"/>
          <w:szCs w:val="30"/>
        </w:rPr>
        <w:t>1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  <w:proofErr w:type="gramEnd"/>
    </w:p>
    <w:p w14:paraId="7288B02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%}</w:t>
      </w:r>
    </w:p>
    <w:p w14:paraId="00D9FC5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%token NUM ID LT GT EQ LE GE NE AND OR INC DEC END</w:t>
      </w:r>
    </w:p>
    <w:p w14:paraId="45B2765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'+' '-'</w:t>
      </w:r>
    </w:p>
    <w:p w14:paraId="6A72AE3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'*''/'</w:t>
      </w:r>
    </w:p>
    <w:p w14:paraId="4C9150C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%right '^'</w:t>
      </w:r>
    </w:p>
    <w:p w14:paraId="7DD517B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%right '='</w:t>
      </w:r>
    </w:p>
    <w:p w14:paraId="72FAD7F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nonassoc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UMINUS</w:t>
      </w:r>
    </w:p>
    <w:p w14:paraId="1C3CD3F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nonassoc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IF</w:t>
      </w:r>
    </w:p>
    <w:p w14:paraId="649C501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nonassoc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ELSE</w:t>
      </w:r>
    </w:p>
    <w:p w14:paraId="5BBA813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GE NE LT GT LE EQ</w:t>
      </w:r>
    </w:p>
    <w:p w14:paraId="1CFCE20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AND OR</w:t>
      </w:r>
    </w:p>
    <w:p w14:paraId="2C78948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28E6619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%%</w:t>
      </w:r>
    </w:p>
    <w:p w14:paraId="293AF5A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S : IF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(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F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)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{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S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}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8EC07C"/>
          <w:sz w:val="30"/>
          <w:szCs w:val="30"/>
        </w:rPr>
        <w:t>%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prec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IF</w:t>
      </w:r>
    </w:p>
    <w:p w14:paraId="55EF2E6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IF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(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F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)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{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S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}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ELSE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{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S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}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</w:p>
    <w:p w14:paraId="53D3453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;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</w:p>
    <w:p w14:paraId="6B12F9C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;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S</w:t>
      </w:r>
    </w:p>
    <w:p w14:paraId="5204A32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16F4E09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F : C LO C</w:t>
      </w:r>
    </w:p>
    <w:p w14:paraId="4B58181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C</w:t>
      </w:r>
    </w:p>
    <w:p w14:paraId="0DA1A03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0C8B769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LO : AND</w:t>
      </w:r>
    </w:p>
    <w:p w14:paraId="5D50F27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OR</w:t>
      </w:r>
    </w:p>
    <w:p w14:paraId="0573A6B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40D067C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C : E RELOP E</w:t>
      </w:r>
    </w:p>
    <w:p w14:paraId="1629B28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58B1D2B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lastRenderedPageBreak/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38ED4D6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E : ID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=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</w:p>
    <w:p w14:paraId="02BF7EF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+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077606E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-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55F3582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*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7388F21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/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67BD81C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^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6C27919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(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)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</w:p>
    <w:p w14:paraId="45085A5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-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8EC07C"/>
          <w:sz w:val="30"/>
          <w:szCs w:val="30"/>
        </w:rPr>
        <w:t>%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prec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UMINUS</w:t>
      </w:r>
    </w:p>
    <w:p w14:paraId="6C7DABF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ID</w:t>
      </w:r>
    </w:p>
    <w:p w14:paraId="2C3B1B1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NUM</w:t>
      </w:r>
    </w:p>
    <w:p w14:paraId="728A2A3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ID INC</w:t>
      </w:r>
    </w:p>
    <w:p w14:paraId="3982BEC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ID DEC</w:t>
      </w:r>
    </w:p>
    <w:p w14:paraId="67DC90E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13B0073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RELOP :LT</w:t>
      </w:r>
    </w:p>
    <w:p w14:paraId="6311E19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GT</w:t>
      </w:r>
    </w:p>
    <w:p w14:paraId="4008F79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EQ</w:t>
      </w:r>
    </w:p>
    <w:p w14:paraId="330F0E2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LE</w:t>
      </w:r>
    </w:p>
    <w:p w14:paraId="639E039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GE</w:t>
      </w:r>
    </w:p>
    <w:p w14:paraId="3FFDB95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NE</w:t>
      </w:r>
    </w:p>
    <w:p w14:paraId="03BCED0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01DD903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%%</w:t>
      </w:r>
    </w:p>
    <w:p w14:paraId="2BF16432" w14:textId="77777777" w:rsidR="00ED6CB6" w:rsidRDefault="00ED6CB6" w:rsidP="00ED6CB6">
      <w:pPr>
        <w:shd w:val="clear" w:color="auto" w:fill="282828"/>
        <w:spacing w:after="300"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669D951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FABD2F"/>
          <w:sz w:val="30"/>
          <w:szCs w:val="30"/>
        </w:rPr>
        <w:t>main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(</w:t>
      </w:r>
      <w:r>
        <w:rPr>
          <w:rFonts w:ascii="Fantasque Sans Mono" w:hAnsi="Fantasque Sans Mono"/>
          <w:color w:val="FB4934"/>
          <w:sz w:val="30"/>
          <w:szCs w:val="30"/>
        </w:rPr>
        <w:t>void</w:t>
      </w:r>
      <w:r>
        <w:rPr>
          <w:rFonts w:ascii="Fantasque Sans Mono" w:hAnsi="Fantasque Sans Mono"/>
          <w:color w:val="A89984"/>
          <w:sz w:val="30"/>
          <w:szCs w:val="30"/>
        </w:rPr>
        <w:t>)</w:t>
      </w:r>
    </w:p>
    <w:p w14:paraId="466CF29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{</w:t>
      </w:r>
    </w:p>
    <w:p w14:paraId="5CA43C6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yyparse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23AE7E0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   if(success)</w:t>
      </w:r>
    </w:p>
    <w:p w14:paraId="7824E1D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("Result of input.............. \n"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39F93AD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    </w:t>
      </w:r>
    </w:p>
    <w:p w14:paraId="2953316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("Parsing Successful....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coditions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detected!\n"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779C354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0;</w:t>
      </w:r>
      <w:proofErr w:type="gramEnd"/>
    </w:p>
    <w:p w14:paraId="3EB5E43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}</w:t>
      </w:r>
    </w:p>
    <w:p w14:paraId="630063E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lastRenderedPageBreak/>
        <w:t xml:space="preserve">int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yyerror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const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char *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msg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)</w:t>
      </w:r>
    </w:p>
    <w:p w14:paraId="2105538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{</w:t>
      </w:r>
    </w:p>
    <w:p w14:paraId="6463691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("Parsing Failed.\n"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54C396E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success =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0;</w:t>
      </w:r>
      <w:proofErr w:type="gramEnd"/>
    </w:p>
    <w:p w14:paraId="6E803BC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0;</w:t>
      </w:r>
      <w:proofErr w:type="gramEnd"/>
    </w:p>
    <w:p w14:paraId="4882662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}</w:t>
      </w:r>
    </w:p>
    <w:p w14:paraId="4D95179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50358027" w14:textId="3BA143E5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34B688B3" w14:textId="742187EC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r>
        <w:rPr>
          <w:rFonts w:ascii="Verdana Pro" w:hAnsi="Verdana Pro" w:cs="Segoe UI"/>
          <w:color w:val="FF0000"/>
          <w:sz w:val="28"/>
          <w:szCs w:val="28"/>
          <w:lang w:val="en-US"/>
        </w:rPr>
        <w:t>Compile.sh</w:t>
      </w:r>
    </w:p>
    <w:p w14:paraId="0C48394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flex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lexer.l</w:t>
      </w:r>
      <w:proofErr w:type="spellEnd"/>
    </w:p>
    <w:p w14:paraId="49CAB6E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bison 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vd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parser.y</w:t>
      </w:r>
      <w:proofErr w:type="spellEnd"/>
    </w:p>
    <w:p w14:paraId="00D6BE4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proofErr w:type="spellStart"/>
      <w:r>
        <w:rPr>
          <w:rFonts w:ascii="Fantasque Sans Mono" w:hAnsi="Fantasque Sans Mono"/>
          <w:color w:val="EBDBB2"/>
          <w:sz w:val="30"/>
          <w:szCs w:val="30"/>
        </w:rPr>
        <w:t>gcc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lex.yy.c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parser.tab.c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lm</w:t>
      </w:r>
      <w:proofErr w:type="spellEnd"/>
    </w:p>
    <w:p w14:paraId="494DF91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input.c</w:t>
      </w:r>
      <w:proofErr w:type="spellEnd"/>
    </w:p>
    <w:p w14:paraId="4F59BEA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input1.c</w:t>
      </w:r>
    </w:p>
    <w:p w14:paraId="40F3BCB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input2.c</w:t>
      </w:r>
    </w:p>
    <w:p w14:paraId="619AE30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input3.c</w:t>
      </w:r>
    </w:p>
    <w:p w14:paraId="4568700E" w14:textId="17DC5CEF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7BE5FD8F" w14:textId="413D54C1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68E9490D" w14:textId="77777777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28B92B43" w14:textId="58A468DD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r w:rsidRPr="00ED6CB6">
        <w:rPr>
          <w:rFonts w:ascii="Verdana Pro" w:hAnsi="Verdana Pro" w:cs="Segoe UI"/>
          <w:color w:val="FF0000"/>
          <w:sz w:val="28"/>
          <w:szCs w:val="28"/>
          <w:lang w:val="en-US"/>
        </w:rPr>
        <w:drawing>
          <wp:inline distT="0" distB="0" distL="0" distR="0" wp14:anchorId="15069A68" wp14:editId="395E46DF">
            <wp:extent cx="3353091" cy="280440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CAC4" w14:textId="0D7C7F60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7C2F2F15" w14:textId="392E3516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3CB75B98" w14:textId="61419E73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2D687F84" w14:textId="1CF0A759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5750C43E" w14:textId="77777777" w:rsidR="00ED6CB6" w:rsidRPr="00A25A42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114C1637" w14:textId="0679054C" w:rsidR="00FA16F2" w:rsidRDefault="00795B80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 w:rsidRPr="00795B80"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lastRenderedPageBreak/>
        <w:t>Input</w:t>
      </w:r>
      <w:r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t>:</w:t>
      </w:r>
    </w:p>
    <w:p w14:paraId="2BBE5229" w14:textId="7AE214D7" w:rsidR="00795B80" w:rsidRDefault="00795B80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 w:rsidRPr="00795B80"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drawing>
          <wp:inline distT="0" distB="0" distL="0" distR="0" wp14:anchorId="4E46666E" wp14:editId="711FFC63">
            <wp:extent cx="6858000" cy="30346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335B" w14:textId="7322689C" w:rsidR="00795B80" w:rsidRDefault="00795B80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t>Output:</w:t>
      </w:r>
    </w:p>
    <w:p w14:paraId="0A141240" w14:textId="02FBCAF0" w:rsidR="00795B80" w:rsidRDefault="00795B80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795B80">
        <w:rPr>
          <w:rFonts w:ascii="Verdana Pro" w:hAnsi="Verdana Pro" w:cs="Segoe UI"/>
          <w:b/>
          <w:bCs/>
          <w:sz w:val="28"/>
          <w:szCs w:val="28"/>
          <w:lang w:val="en-US"/>
        </w:rPr>
        <w:drawing>
          <wp:inline distT="0" distB="0" distL="0" distR="0" wp14:anchorId="6BFD7B54" wp14:editId="255DAFB7">
            <wp:extent cx="6858000" cy="31527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5128" w14:textId="77777777" w:rsidR="00A25A42" w:rsidRDefault="00A25A42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195CCA1F" w14:textId="77777777" w:rsidR="00A25A42" w:rsidRDefault="00A25A42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28488AE1" w14:textId="5085603B" w:rsidR="00A25A42" w:rsidRDefault="00A25A42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27C98BE1" w14:textId="7A080569" w:rsidR="00ED6CB6" w:rsidRDefault="00ED6CB6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20C482B6" w14:textId="2DD73372" w:rsidR="00ED6CB6" w:rsidRDefault="00ED6CB6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33DD6026" w14:textId="4EBE7370" w:rsidR="00ED6CB6" w:rsidRDefault="00ED6CB6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7B5F5D29" w14:textId="1485E70E" w:rsidR="00ED6CB6" w:rsidRDefault="00ED6CB6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6FFDD2FC" w14:textId="77777777" w:rsidR="00ED6CB6" w:rsidRDefault="00ED6CB6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08CECD6D" w14:textId="77777777" w:rsidR="00A25A42" w:rsidRDefault="00A25A42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</w:p>
    <w:p w14:paraId="32D0F639" w14:textId="0204AF89" w:rsidR="00A25A42" w:rsidRPr="00A25A42" w:rsidRDefault="00A25A42" w:rsidP="00A25A42">
      <w:pPr>
        <w:shd w:val="clear" w:color="auto" w:fill="FFFFFF"/>
        <w:spacing w:line="285" w:lineRule="atLeast"/>
        <w:ind w:left="720"/>
        <w:rPr>
          <w:rFonts w:ascii="Verdana Pro" w:hAnsi="Verdana Pro" w:cs="Segoe UI"/>
          <w:noProof/>
          <w:sz w:val="28"/>
          <w:szCs w:val="28"/>
        </w:rPr>
      </w:pPr>
      <w:r>
        <w:rPr>
          <w:rFonts w:ascii="Verdana Pro" w:hAnsi="Verdana Pro" w:cs="Segoe UI"/>
          <w:noProof/>
          <w:sz w:val="28"/>
          <w:szCs w:val="28"/>
        </w:rPr>
        <w:lastRenderedPageBreak/>
        <w:t xml:space="preserve">2. </w:t>
      </w:r>
      <w:r w:rsidRPr="00A25A42">
        <w:rPr>
          <w:rFonts w:ascii="Verdana Pro" w:hAnsi="Verdana Pro" w:cs="Segoe UI"/>
          <w:noProof/>
          <w:sz w:val="28"/>
          <w:szCs w:val="28"/>
        </w:rPr>
        <w:t>Write a code for syntax analysis of while loop constructs in C.</w:t>
      </w:r>
    </w:p>
    <w:p w14:paraId="5D327979" w14:textId="77777777" w:rsidR="00A25A42" w:rsidRDefault="00A25A42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6C924119" w14:textId="47D897E7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F52B14">
        <w:rPr>
          <w:rFonts w:ascii="Verdana Pro" w:hAnsi="Verdana Pro" w:cs="Segoe UI"/>
          <w:b/>
          <w:bCs/>
          <w:sz w:val="28"/>
          <w:szCs w:val="28"/>
          <w:lang w:val="en-US"/>
        </w:rPr>
        <w:t>Code</w:t>
      </w:r>
      <w:r>
        <w:rPr>
          <w:rFonts w:ascii="Verdana Pro" w:hAnsi="Verdana Pro" w:cs="Segoe UI"/>
          <w:b/>
          <w:bCs/>
          <w:sz w:val="28"/>
          <w:szCs w:val="28"/>
          <w:lang w:val="en-US"/>
        </w:rPr>
        <w:t>:</w:t>
      </w:r>
    </w:p>
    <w:p w14:paraId="5B484C03" w14:textId="77777777" w:rsidR="00ED6CB6" w:rsidRPr="00F52B14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41D844D5" w14:textId="7793F1A6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proofErr w:type="spellStart"/>
      <w:proofErr w:type="gramStart"/>
      <w:r w:rsidRPr="00A25A42">
        <w:rPr>
          <w:rFonts w:ascii="Verdana Pro" w:hAnsi="Verdana Pro" w:cs="Segoe UI"/>
          <w:color w:val="FF0000"/>
          <w:sz w:val="28"/>
          <w:szCs w:val="28"/>
          <w:lang w:val="en-US"/>
        </w:rPr>
        <w:t>lexer.l</w:t>
      </w:r>
      <w:proofErr w:type="spellEnd"/>
      <w:proofErr w:type="gramEnd"/>
    </w:p>
    <w:p w14:paraId="17309B5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FB4934"/>
          <w:sz w:val="30"/>
          <w:szCs w:val="30"/>
        </w:rPr>
        <w:t>%option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yylineno</w:t>
      </w:r>
      <w:proofErr w:type="spellEnd"/>
    </w:p>
    <w:p w14:paraId="3EC4D0B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%{</w:t>
      </w:r>
    </w:p>
    <w:p w14:paraId="1F86FFF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#</w:t>
      </w:r>
      <w:r>
        <w:rPr>
          <w:rFonts w:ascii="Fantasque Sans Mono" w:hAnsi="Fantasque Sans Mono"/>
          <w:color w:val="8EC07C"/>
          <w:sz w:val="30"/>
          <w:szCs w:val="30"/>
        </w:rPr>
        <w:t>include</w:t>
      </w:r>
      <w:r>
        <w:rPr>
          <w:rFonts w:ascii="Fantasque Sans Mono" w:hAnsi="Fantasque Sans Mono"/>
          <w:color w:val="FE8019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"</w:t>
      </w:r>
      <w:proofErr w:type="spellStart"/>
      <w:r>
        <w:rPr>
          <w:rFonts w:ascii="Fantasque Sans Mono" w:hAnsi="Fantasque Sans Mono"/>
          <w:color w:val="B8BB26"/>
          <w:sz w:val="30"/>
          <w:szCs w:val="30"/>
        </w:rPr>
        <w:t>parser.tab.h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"</w:t>
      </w:r>
    </w:p>
    <w:p w14:paraId="1915EB7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>extern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proofErr w:type="gramStart"/>
      <w:r>
        <w:rPr>
          <w:rFonts w:ascii="Fantasque Sans Mono" w:hAnsi="Fantasque Sans Mono"/>
          <w:color w:val="EBDBB2"/>
          <w:sz w:val="30"/>
          <w:szCs w:val="30"/>
        </w:rPr>
        <w:t>yylval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;</w:t>
      </w:r>
      <w:proofErr w:type="gramEnd"/>
    </w:p>
    <w:p w14:paraId="78F6F41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%}</w:t>
      </w:r>
    </w:p>
    <w:p w14:paraId="34FE271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ABD2F"/>
          <w:sz w:val="30"/>
          <w:szCs w:val="30"/>
        </w:rPr>
        <w:t>NUMBER</w:t>
      </w:r>
      <w:r>
        <w:rPr>
          <w:rFonts w:ascii="Fantasque Sans Mono" w:hAnsi="Fantasque Sans Mono"/>
          <w:color w:val="EBDBB2"/>
          <w:sz w:val="30"/>
          <w:szCs w:val="30"/>
        </w:rPr>
        <w:t xml:space="preserve"> ([0-9]+(".")?([0-9])*)</w:t>
      </w:r>
    </w:p>
    <w:p w14:paraId="152E5B0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ABD2F"/>
          <w:sz w:val="30"/>
          <w:szCs w:val="30"/>
        </w:rPr>
        <w:t>IDENTIFIER</w:t>
      </w:r>
      <w:r>
        <w:rPr>
          <w:rFonts w:ascii="Fantasque Sans Mono" w:hAnsi="Fantasque Sans Mono"/>
          <w:color w:val="EBDBB2"/>
          <w:sz w:val="30"/>
          <w:szCs w:val="30"/>
        </w:rPr>
        <w:t xml:space="preserve"> ([a-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zA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-z_][a-zA-z_0-9]*)</w:t>
      </w:r>
    </w:p>
    <w:p w14:paraId="2E66BB7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%%</w:t>
      </w:r>
    </w:p>
    <w:p w14:paraId="3632863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[</w:t>
      </w:r>
      <w:r>
        <w:rPr>
          <w:rFonts w:ascii="Fantasque Sans Mono" w:hAnsi="Fantasque Sans Mono"/>
          <w:color w:val="D3869B"/>
          <w:sz w:val="30"/>
          <w:szCs w:val="30"/>
        </w:rPr>
        <w:t xml:space="preserve">\t </w:t>
      </w:r>
      <w:r>
        <w:rPr>
          <w:rFonts w:ascii="Fantasque Sans Mono" w:hAnsi="Fantasque Sans Mono"/>
          <w:color w:val="A89984"/>
          <w:sz w:val="30"/>
          <w:szCs w:val="30"/>
        </w:rPr>
        <w:t>]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928374"/>
          <w:sz w:val="30"/>
          <w:szCs w:val="30"/>
        </w:rPr>
        <w:t>/* ignore whitespaces *</w:t>
      </w:r>
      <w:proofErr w:type="gramStart"/>
      <w:r>
        <w:rPr>
          <w:rFonts w:ascii="Fantasque Sans Mono" w:hAnsi="Fantasque Sans Mono"/>
          <w:color w:val="928374"/>
          <w:sz w:val="30"/>
          <w:szCs w:val="30"/>
        </w:rPr>
        <w:t>/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  <w:proofErr w:type="gramEnd"/>
    </w:p>
    <w:p w14:paraId="4B54D35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>while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WHILE;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103C69C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3A598"/>
          <w:sz w:val="30"/>
          <w:szCs w:val="30"/>
        </w:rPr>
        <w:t>{NUMBER}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NUM;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78B2C17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3A598"/>
          <w:sz w:val="30"/>
          <w:szCs w:val="30"/>
        </w:rPr>
        <w:t>{IDENTIFIER}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ID;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7CB5120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"&lt;="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LE;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4982677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"&gt;="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GE;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2AC946D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"=="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EQ;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06AF2F1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"!="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NE;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09AEA42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"||"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OR;</w:t>
      </w:r>
      <w:proofErr w:type="gramEnd"/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0BDB5BD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"&amp;&amp;"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AND;</w:t>
      </w:r>
      <w:proofErr w:type="gramEnd"/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795FC08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>.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yytext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[0];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696A621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D3869B"/>
          <w:sz w:val="30"/>
          <w:szCs w:val="30"/>
        </w:rPr>
        <w:t>\n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yylval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=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yylineno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31431FF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D3869B"/>
          <w:sz w:val="30"/>
          <w:szCs w:val="30"/>
        </w:rPr>
        <w:t>\n\n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0;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772F403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%%</w:t>
      </w:r>
    </w:p>
    <w:p w14:paraId="6ABF823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yywrap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()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</w:p>
    <w:p w14:paraId="4FF3DBD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1;</w:t>
      </w:r>
      <w:proofErr w:type="gramEnd"/>
    </w:p>
    <w:p w14:paraId="594588B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01AA60EC" w14:textId="77777777" w:rsidR="00ED6CB6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20D576D3" w14:textId="079598D1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11144E30" w14:textId="53084D1F" w:rsidR="00ED6CB6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00837542" w14:textId="4E361408" w:rsidR="00ED6CB6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0BAB5373" w14:textId="46AD07DE" w:rsidR="00ED6CB6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7713A61D" w14:textId="77777777" w:rsidR="00ED6CB6" w:rsidRPr="00A25A42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383C2F28" w14:textId="77777777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proofErr w:type="spellStart"/>
      <w:proofErr w:type="gramStart"/>
      <w:r w:rsidRPr="00A25A42">
        <w:rPr>
          <w:rFonts w:ascii="Verdana Pro" w:hAnsi="Verdana Pro" w:cs="Segoe UI"/>
          <w:color w:val="FF0000"/>
          <w:sz w:val="28"/>
          <w:szCs w:val="28"/>
          <w:lang w:val="en-US"/>
        </w:rPr>
        <w:t>parser.y</w:t>
      </w:r>
      <w:proofErr w:type="spellEnd"/>
      <w:proofErr w:type="gramEnd"/>
    </w:p>
    <w:p w14:paraId="2990B6B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EBDBB2"/>
          <w:sz w:val="30"/>
          <w:szCs w:val="30"/>
        </w:rPr>
        <w:t>%{</w:t>
      </w:r>
    </w:p>
    <w:p w14:paraId="2FBF7F6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#</w:t>
      </w:r>
      <w:r>
        <w:rPr>
          <w:rFonts w:ascii="Fantasque Sans Mono" w:hAnsi="Fantasque Sans Mono"/>
          <w:color w:val="8EC07C"/>
          <w:sz w:val="30"/>
          <w:szCs w:val="30"/>
        </w:rPr>
        <w:t>include</w:t>
      </w:r>
      <w:r>
        <w:rPr>
          <w:rFonts w:ascii="Fantasque Sans Mono" w:hAnsi="Fantasque Sans Mono"/>
          <w:color w:val="A89984"/>
          <w:sz w:val="30"/>
          <w:szCs w:val="30"/>
        </w:rPr>
        <w:t>&lt;</w:t>
      </w:r>
      <w:r>
        <w:rPr>
          <w:rFonts w:ascii="Fantasque Sans Mono" w:hAnsi="Fantasque Sans Mono"/>
          <w:color w:val="B8BB26"/>
          <w:sz w:val="30"/>
          <w:szCs w:val="30"/>
        </w:rPr>
        <w:t>stdio.h</w:t>
      </w:r>
      <w:r>
        <w:rPr>
          <w:rFonts w:ascii="Fantasque Sans Mono" w:hAnsi="Fantasque Sans Mono"/>
          <w:color w:val="A89984"/>
          <w:sz w:val="30"/>
          <w:szCs w:val="30"/>
        </w:rPr>
        <w:t>&gt;</w:t>
      </w:r>
    </w:p>
    <w:p w14:paraId="608746D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#</w:t>
      </w:r>
      <w:r>
        <w:rPr>
          <w:rFonts w:ascii="Fantasque Sans Mono" w:hAnsi="Fantasque Sans Mono"/>
          <w:color w:val="8EC07C"/>
          <w:sz w:val="30"/>
          <w:szCs w:val="30"/>
        </w:rPr>
        <w:t>include</w:t>
      </w:r>
      <w:r>
        <w:rPr>
          <w:rFonts w:ascii="Fantasque Sans Mono" w:hAnsi="Fantasque Sans Mono"/>
          <w:color w:val="A89984"/>
          <w:sz w:val="30"/>
          <w:szCs w:val="30"/>
        </w:rPr>
        <w:t>&lt;</w:t>
      </w:r>
      <w:r>
        <w:rPr>
          <w:rFonts w:ascii="Fantasque Sans Mono" w:hAnsi="Fantasque Sans Mono"/>
          <w:color w:val="B8BB26"/>
          <w:sz w:val="30"/>
          <w:szCs w:val="30"/>
        </w:rPr>
        <w:t>stdlib.h</w:t>
      </w:r>
      <w:r>
        <w:rPr>
          <w:rFonts w:ascii="Fantasque Sans Mono" w:hAnsi="Fantasque Sans Mono"/>
          <w:color w:val="A89984"/>
          <w:sz w:val="30"/>
          <w:szCs w:val="30"/>
        </w:rPr>
        <w:t>&gt;</w:t>
      </w:r>
    </w:p>
    <w:p w14:paraId="40B6922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yylex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r>
        <w:rPr>
          <w:rFonts w:ascii="Fantasque Sans Mono" w:hAnsi="Fantasque Sans Mono"/>
          <w:color w:val="FB4934"/>
          <w:sz w:val="30"/>
          <w:szCs w:val="30"/>
        </w:rPr>
        <w:t>void</w:t>
      </w:r>
      <w:proofErr w:type="gramStart"/>
      <w:r>
        <w:rPr>
          <w:rFonts w:ascii="Fantasque Sans Mono" w:hAnsi="Fantasque Sans Mono"/>
          <w:color w:val="A89984"/>
          <w:sz w:val="30"/>
          <w:szCs w:val="30"/>
        </w:rPr>
        <w:t>);</w:t>
      </w:r>
      <w:proofErr w:type="gramEnd"/>
    </w:p>
    <w:p w14:paraId="3712DF4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yyerror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const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FB4934"/>
          <w:sz w:val="30"/>
          <w:szCs w:val="30"/>
        </w:rPr>
        <w:t>char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8EC07C"/>
          <w:sz w:val="30"/>
          <w:szCs w:val="30"/>
        </w:rPr>
        <w:t>*</w:t>
      </w:r>
      <w:r>
        <w:rPr>
          <w:rFonts w:ascii="Fantasque Sans Mono" w:hAnsi="Fantasque Sans Mono"/>
          <w:color w:val="83A598"/>
          <w:sz w:val="30"/>
          <w:szCs w:val="30"/>
        </w:rPr>
        <w:t>s</w:t>
      </w:r>
      <w:proofErr w:type="gramStart"/>
      <w:r>
        <w:rPr>
          <w:rFonts w:ascii="Fantasque Sans Mono" w:hAnsi="Fantasque Sans Mono"/>
          <w:color w:val="A89984"/>
          <w:sz w:val="30"/>
          <w:szCs w:val="30"/>
        </w:rPr>
        <w:t>);</w:t>
      </w:r>
      <w:proofErr w:type="gramEnd"/>
    </w:p>
    <w:p w14:paraId="6A0B93B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success </w:t>
      </w:r>
      <w:r>
        <w:rPr>
          <w:rFonts w:ascii="Fantasque Sans Mono" w:hAnsi="Fantasque Sans Mono"/>
          <w:color w:val="8EC07C"/>
          <w:sz w:val="30"/>
          <w:szCs w:val="30"/>
        </w:rPr>
        <w:t>=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gramStart"/>
      <w:r>
        <w:rPr>
          <w:rFonts w:ascii="Fantasque Sans Mono" w:hAnsi="Fantasque Sans Mono"/>
          <w:color w:val="D3869B"/>
          <w:sz w:val="30"/>
          <w:szCs w:val="30"/>
        </w:rPr>
        <w:t>1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  <w:proofErr w:type="gramEnd"/>
    </w:p>
    <w:p w14:paraId="592E717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%}</w:t>
      </w:r>
    </w:p>
    <w:p w14:paraId="65C33BC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%token ID NUM WHILE LE GE EQ NE OR AND</w:t>
      </w:r>
    </w:p>
    <w:p w14:paraId="0DD9AD9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%right '='</w:t>
      </w:r>
    </w:p>
    <w:p w14:paraId="72E65C3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OR AND</w:t>
      </w:r>
    </w:p>
    <w:p w14:paraId="0A6B9CD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'&gt;' '&lt;' LE GE EQ NE</w:t>
      </w:r>
    </w:p>
    <w:p w14:paraId="5D6BCFA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'+' '-'</w:t>
      </w:r>
    </w:p>
    <w:p w14:paraId="0C0AD9D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'*' '/'</w:t>
      </w:r>
    </w:p>
    <w:p w14:paraId="1753FD9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%right UMINUS</w:t>
      </w:r>
    </w:p>
    <w:p w14:paraId="0C33BC8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%left '!'</w:t>
      </w:r>
    </w:p>
    <w:p w14:paraId="37D475D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%%</w:t>
      </w:r>
    </w:p>
    <w:p w14:paraId="6CBA6B8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S : WHILE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(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E2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)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DEF</w:t>
      </w:r>
    </w:p>
    <w:p w14:paraId="46BD49B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66C168D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DEF :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{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BODY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}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</w:p>
    <w:p w14:paraId="24E0C46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;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</w:p>
    <w:p w14:paraId="5DDB35E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S</w:t>
      </w:r>
    </w:p>
    <w:p w14:paraId="3DB099C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3B07D7C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BODY : BODY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BODY</w:t>
      </w:r>
      <w:proofErr w:type="spellEnd"/>
    </w:p>
    <w:p w14:paraId="36EDFCD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;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</w:p>
    <w:p w14:paraId="630A384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S</w:t>
      </w:r>
    </w:p>
    <w:p w14:paraId="1A1E942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</w:p>
    <w:p w14:paraId="222750A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594DC30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E : ID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=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173FAB6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+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009F495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-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79CC530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*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2E9B4DD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lastRenderedPageBreak/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/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17067CB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&lt;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6EEA334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&gt;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</w:p>
    <w:p w14:paraId="29BDB4E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LE E</w:t>
      </w:r>
    </w:p>
    <w:p w14:paraId="6DD2163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GE E</w:t>
      </w:r>
    </w:p>
    <w:p w14:paraId="2FAA8E4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EQ E</w:t>
      </w:r>
    </w:p>
    <w:p w14:paraId="3D20F51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NE E</w:t>
      </w:r>
    </w:p>
    <w:p w14:paraId="3466344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OR E</w:t>
      </w:r>
    </w:p>
    <w:p w14:paraId="4FF0CDA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AND E</w:t>
      </w:r>
    </w:p>
    <w:p w14:paraId="640F5B0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+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+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</w:p>
    <w:p w14:paraId="3C24456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-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-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</w:p>
    <w:p w14:paraId="5687782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ID</w:t>
      </w:r>
    </w:p>
    <w:p w14:paraId="2619540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NUM</w:t>
      </w:r>
    </w:p>
    <w:p w14:paraId="34BA2F1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65AC8FC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E2 : E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&lt;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>E</w:t>
      </w:r>
    </w:p>
    <w:p w14:paraId="281538D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B8BB26"/>
          <w:sz w:val="30"/>
          <w:szCs w:val="30"/>
        </w:rPr>
        <w:t>&gt;</w:t>
      </w:r>
      <w:r>
        <w:rPr>
          <w:rFonts w:ascii="Fantasque Sans Mono" w:hAnsi="Fantasque Sans Mono"/>
          <w:color w:val="A89984"/>
          <w:sz w:val="30"/>
          <w:szCs w:val="30"/>
        </w:rPr>
        <w:t>'</w:t>
      </w:r>
      <w:r>
        <w:rPr>
          <w:rFonts w:ascii="Fantasque Sans Mono" w:hAnsi="Fantasque Sans Mono"/>
          <w:color w:val="EBDBB2"/>
          <w:sz w:val="30"/>
          <w:szCs w:val="30"/>
        </w:rPr>
        <w:t>E</w:t>
      </w:r>
    </w:p>
    <w:p w14:paraId="513143C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LE E</w:t>
      </w:r>
    </w:p>
    <w:p w14:paraId="6A01F65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GE E</w:t>
      </w:r>
    </w:p>
    <w:p w14:paraId="6853772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EQ E</w:t>
      </w:r>
    </w:p>
    <w:p w14:paraId="650E614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NE E</w:t>
      </w:r>
    </w:p>
    <w:p w14:paraId="73B6489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OR E</w:t>
      </w:r>
    </w:p>
    <w:p w14:paraId="330BAF5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E AND E</w:t>
      </w:r>
    </w:p>
    <w:p w14:paraId="6253227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r>
        <w:rPr>
          <w:rFonts w:ascii="Fantasque Sans Mono" w:hAnsi="Fantasque Sans Mono"/>
          <w:color w:val="A89984"/>
          <w:sz w:val="30"/>
          <w:szCs w:val="30"/>
        </w:rPr>
        <w:t>;</w:t>
      </w:r>
    </w:p>
    <w:p w14:paraId="2A5E9C2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%%</w:t>
      </w:r>
    </w:p>
    <w:p w14:paraId="0A996B5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FABD2F"/>
          <w:sz w:val="30"/>
          <w:szCs w:val="30"/>
        </w:rPr>
        <w:t>main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(</w:t>
      </w:r>
      <w:r>
        <w:rPr>
          <w:rFonts w:ascii="Fantasque Sans Mono" w:hAnsi="Fantasque Sans Mono"/>
          <w:color w:val="FB4934"/>
          <w:sz w:val="30"/>
          <w:szCs w:val="30"/>
        </w:rPr>
        <w:t>void</w:t>
      </w:r>
      <w:r>
        <w:rPr>
          <w:rFonts w:ascii="Fantasque Sans Mono" w:hAnsi="Fantasque Sans Mono"/>
          <w:color w:val="A89984"/>
          <w:sz w:val="30"/>
          <w:szCs w:val="30"/>
        </w:rPr>
        <w:t>)</w:t>
      </w:r>
    </w:p>
    <w:p w14:paraId="3AB7ED6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{</w:t>
      </w:r>
    </w:p>
    <w:p w14:paraId="3D1A76F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yyparse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proofErr w:type="gramStart"/>
      <w:r>
        <w:rPr>
          <w:rFonts w:ascii="Fantasque Sans Mono" w:hAnsi="Fantasque Sans Mono"/>
          <w:color w:val="A89984"/>
          <w:sz w:val="30"/>
          <w:szCs w:val="30"/>
        </w:rPr>
        <w:t>)</w:t>
      </w:r>
      <w:r>
        <w:rPr>
          <w:rFonts w:ascii="Fantasque Sans Mono" w:hAnsi="Fantasque Sans Mono"/>
          <w:color w:val="EBDBB2"/>
          <w:sz w:val="30"/>
          <w:szCs w:val="30"/>
        </w:rPr>
        <w:t>;</w:t>
      </w:r>
      <w:proofErr w:type="gramEnd"/>
    </w:p>
    <w:p w14:paraId="3B5365B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if(success)</w:t>
      </w:r>
    </w:p>
    <w:p w14:paraId="09729C0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 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("Result of input.............. \n"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0CD7FA3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</w:t>
      </w:r>
    </w:p>
    <w:p w14:paraId="54A671EF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("Parsing Successful....WHILE loop!\n"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106DBDE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0;</w:t>
      </w:r>
      <w:proofErr w:type="gramEnd"/>
    </w:p>
    <w:p w14:paraId="5D1A5BB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}</w:t>
      </w:r>
    </w:p>
    <w:p w14:paraId="573C9846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lastRenderedPageBreak/>
        <w:t xml:space="preserve">int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yyerror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const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char *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msg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)</w:t>
      </w:r>
    </w:p>
    <w:p w14:paraId="4AAAA2C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{</w:t>
      </w:r>
    </w:p>
    <w:p w14:paraId="0F327A1E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("Parsing Failed\n"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1E8386A0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success =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0;</w:t>
      </w:r>
      <w:proofErr w:type="gramEnd"/>
    </w:p>
    <w:p w14:paraId="36D064AB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0;</w:t>
      </w:r>
      <w:proofErr w:type="gramEnd"/>
    </w:p>
    <w:p w14:paraId="73B2C4F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}</w:t>
      </w:r>
    </w:p>
    <w:p w14:paraId="15F0E6D4" w14:textId="774E39E3" w:rsidR="00A25A42" w:rsidRDefault="00A25A42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6336CAC5" w14:textId="77777777" w:rsidR="00ED6CB6" w:rsidRDefault="00ED6CB6" w:rsidP="00ED6CB6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r>
        <w:rPr>
          <w:rFonts w:ascii="Verdana Pro" w:hAnsi="Verdana Pro" w:cs="Segoe UI"/>
          <w:color w:val="FF0000"/>
          <w:sz w:val="28"/>
          <w:szCs w:val="28"/>
          <w:lang w:val="en-US"/>
        </w:rPr>
        <w:t>Compile.sh</w:t>
      </w:r>
    </w:p>
    <w:p w14:paraId="480DC4C7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flex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lexer.l</w:t>
      </w:r>
      <w:proofErr w:type="spellEnd"/>
    </w:p>
    <w:p w14:paraId="5342DEA2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bison 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vd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parser.y</w:t>
      </w:r>
      <w:proofErr w:type="spellEnd"/>
    </w:p>
    <w:p w14:paraId="4763CC9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proofErr w:type="spellStart"/>
      <w:r>
        <w:rPr>
          <w:rFonts w:ascii="Fantasque Sans Mono" w:hAnsi="Fantasque Sans Mono"/>
          <w:color w:val="EBDBB2"/>
          <w:sz w:val="30"/>
          <w:szCs w:val="30"/>
        </w:rPr>
        <w:t>gcc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lex.yy.c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parser.tab.c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lm</w:t>
      </w:r>
      <w:proofErr w:type="spellEnd"/>
    </w:p>
    <w:p w14:paraId="5AAD5BC1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input.c</w:t>
      </w:r>
      <w:proofErr w:type="spellEnd"/>
    </w:p>
    <w:p w14:paraId="47A5E83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input1.c</w:t>
      </w:r>
    </w:p>
    <w:p w14:paraId="42CA251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input2.c</w:t>
      </w:r>
    </w:p>
    <w:p w14:paraId="5FFD325A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input3.c</w:t>
      </w:r>
    </w:p>
    <w:p w14:paraId="549D68B7" w14:textId="35C7288C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346B4433" w14:textId="12241AFE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0E2C3A2C" w14:textId="325B883F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 w:rsidRPr="00ED6CB6"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drawing>
          <wp:inline distT="0" distB="0" distL="0" distR="0" wp14:anchorId="7C86B379" wp14:editId="56A019F3">
            <wp:extent cx="5136325" cy="2309060"/>
            <wp:effectExtent l="0" t="0" r="7620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DA1E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43111394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1CB7E691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7F56731D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1BBB251A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71C097A3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2CB7D816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545BA5EC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22E708F7" w14:textId="77777777" w:rsidR="00ED6CB6" w:rsidRDefault="00ED6CB6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37C695C8" w14:textId="5AF92400" w:rsidR="00795B80" w:rsidRDefault="00795B80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 w:rsidRPr="00795B80"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lastRenderedPageBreak/>
        <w:t>Input</w:t>
      </w:r>
      <w:r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t>:</w:t>
      </w:r>
    </w:p>
    <w:p w14:paraId="1B71DFF7" w14:textId="59346CB3" w:rsidR="00A25A42" w:rsidRDefault="00A25A42" w:rsidP="00795B8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 w:rsidRPr="00A25A42"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drawing>
          <wp:inline distT="0" distB="0" distL="0" distR="0" wp14:anchorId="4B3AF86A" wp14:editId="3058D386">
            <wp:extent cx="5944115" cy="262912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18BB" w14:textId="213B31C1" w:rsidR="00795B80" w:rsidRDefault="00795B80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>
        <w:rPr>
          <w:rFonts w:ascii="Verdana Pro" w:hAnsi="Verdana Pro" w:cs="Segoe UI"/>
          <w:b/>
          <w:bCs/>
          <w:sz w:val="28"/>
          <w:szCs w:val="28"/>
          <w:lang w:val="en-US"/>
        </w:rPr>
        <w:t>Output:</w:t>
      </w:r>
    </w:p>
    <w:p w14:paraId="76F07C19" w14:textId="02D5B3C3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5B5DE9E0" w14:textId="5706889F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A25A42">
        <w:rPr>
          <w:rFonts w:ascii="Verdana Pro" w:hAnsi="Verdana Pro" w:cs="Segoe UI"/>
          <w:b/>
          <w:bCs/>
          <w:sz w:val="28"/>
          <w:szCs w:val="28"/>
          <w:lang w:val="en-US"/>
        </w:rPr>
        <w:drawing>
          <wp:inline distT="0" distB="0" distL="0" distR="0" wp14:anchorId="30B412E8" wp14:editId="07460B47">
            <wp:extent cx="5685013" cy="334547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5D40" w14:textId="40C042EE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2AD486C5" w14:textId="3642F308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41724DFA" w14:textId="59264204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2BBF7742" w14:textId="6B4EF6B7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4F5BBF38" w14:textId="0DC3A130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250B59BF" w14:textId="3F7ECDC7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7EA91984" w14:textId="3844CF12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42C8B197" w14:textId="2851D5B5" w:rsidR="00A25A42" w:rsidRDefault="00A25A42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33939D92" w14:textId="77777777" w:rsidR="00ED6CB6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0DB28584" w14:textId="1818A41B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noProof/>
          <w:sz w:val="28"/>
          <w:szCs w:val="28"/>
        </w:rPr>
      </w:pPr>
      <w:r>
        <w:rPr>
          <w:rFonts w:ascii="Verdana Pro" w:hAnsi="Verdana Pro" w:cs="Segoe UI"/>
          <w:noProof/>
          <w:sz w:val="28"/>
          <w:szCs w:val="28"/>
        </w:rPr>
        <w:lastRenderedPageBreak/>
        <w:t xml:space="preserve">3. </w:t>
      </w:r>
      <w:r w:rsidRPr="00A25A42">
        <w:rPr>
          <w:rFonts w:ascii="Verdana Pro" w:hAnsi="Verdana Pro" w:cs="Segoe UI"/>
          <w:noProof/>
          <w:sz w:val="28"/>
          <w:szCs w:val="28"/>
        </w:rPr>
        <w:t>Write a code for syntax analysis of for loop constructs in C</w:t>
      </w:r>
    </w:p>
    <w:p w14:paraId="045C6293" w14:textId="77777777" w:rsidR="00A25A42" w:rsidRP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noProof/>
          <w:sz w:val="28"/>
          <w:szCs w:val="28"/>
          <w:lang w:val="en-US"/>
        </w:rPr>
      </w:pPr>
    </w:p>
    <w:p w14:paraId="14B8CDA1" w14:textId="77777777" w:rsidR="00A25A42" w:rsidRPr="00F52B14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F52B14">
        <w:rPr>
          <w:rFonts w:ascii="Verdana Pro" w:hAnsi="Verdana Pro" w:cs="Segoe UI"/>
          <w:b/>
          <w:bCs/>
          <w:sz w:val="28"/>
          <w:szCs w:val="28"/>
          <w:lang w:val="en-US"/>
        </w:rPr>
        <w:t>Code</w:t>
      </w:r>
      <w:r>
        <w:rPr>
          <w:rFonts w:ascii="Verdana Pro" w:hAnsi="Verdana Pro" w:cs="Segoe UI"/>
          <w:b/>
          <w:bCs/>
          <w:sz w:val="28"/>
          <w:szCs w:val="28"/>
          <w:lang w:val="en-US"/>
        </w:rPr>
        <w:t>:</w:t>
      </w:r>
    </w:p>
    <w:p w14:paraId="10B56791" w14:textId="77777777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proofErr w:type="spellStart"/>
      <w:proofErr w:type="gramStart"/>
      <w:r w:rsidRPr="00A25A42">
        <w:rPr>
          <w:rFonts w:ascii="Verdana Pro" w:hAnsi="Verdana Pro" w:cs="Segoe UI"/>
          <w:color w:val="FF0000"/>
          <w:sz w:val="28"/>
          <w:szCs w:val="28"/>
          <w:lang w:val="en-US"/>
        </w:rPr>
        <w:t>lexer.l</w:t>
      </w:r>
      <w:proofErr w:type="spellEnd"/>
      <w:proofErr w:type="gramEnd"/>
    </w:p>
    <w:p w14:paraId="0BB2E71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EBDBB2"/>
          <w:sz w:val="30"/>
          <w:szCs w:val="30"/>
        </w:rPr>
        <w:t>%{</w:t>
      </w:r>
    </w:p>
    <w:p w14:paraId="69585BC2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 xml:space="preserve">    </w:t>
      </w:r>
      <w:r>
        <w:rPr>
          <w:rFonts w:ascii="Fantasque Sans Mono" w:hAnsi="Fantasque Sans Mono"/>
          <w:color w:val="A89984"/>
          <w:sz w:val="30"/>
          <w:szCs w:val="30"/>
        </w:rPr>
        <w:t>#</w:t>
      </w:r>
      <w:r>
        <w:rPr>
          <w:rFonts w:ascii="Fantasque Sans Mono" w:hAnsi="Fantasque Sans Mono"/>
          <w:color w:val="8EC07C"/>
          <w:sz w:val="30"/>
          <w:szCs w:val="30"/>
        </w:rPr>
        <w:t>include</w:t>
      </w:r>
      <w:r>
        <w:rPr>
          <w:rFonts w:ascii="Fantasque Sans Mono" w:hAnsi="Fantasque Sans Mono"/>
          <w:color w:val="FE8019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"</w:t>
      </w:r>
      <w:proofErr w:type="spellStart"/>
      <w:r>
        <w:rPr>
          <w:rFonts w:ascii="Fantasque Sans Mono" w:hAnsi="Fantasque Sans Mono"/>
          <w:color w:val="B8BB26"/>
          <w:sz w:val="30"/>
          <w:szCs w:val="30"/>
        </w:rPr>
        <w:t>parser.tab.h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"</w:t>
      </w:r>
    </w:p>
    <w:p w14:paraId="7DC50BB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%}</w:t>
      </w:r>
    </w:p>
    <w:p w14:paraId="0B5FA7C7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6FB4429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proofErr w:type="spellStart"/>
      <w:r>
        <w:rPr>
          <w:rFonts w:ascii="Fantasque Sans Mono" w:hAnsi="Fantasque Sans Mono"/>
          <w:color w:val="FABD2F"/>
          <w:sz w:val="30"/>
          <w:szCs w:val="30"/>
        </w:rPr>
        <w:t>num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    [0-9]+</w:t>
      </w:r>
    </w:p>
    <w:p w14:paraId="716BE875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ABD2F"/>
          <w:sz w:val="30"/>
          <w:szCs w:val="30"/>
        </w:rPr>
        <w:t>id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   [a-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zA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-Z]+</w:t>
      </w:r>
    </w:p>
    <w:p w14:paraId="53C1BA87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ABD2F"/>
          <w:sz w:val="30"/>
          <w:szCs w:val="30"/>
        </w:rPr>
        <w:t>binary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=|&lt;|&gt;|!=|&lt;=|&gt;=|==|&amp;&amp;|"||"|[+-/*]</w:t>
      </w:r>
    </w:p>
    <w:p w14:paraId="4A1DA7C8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ABD2F"/>
          <w:sz w:val="30"/>
          <w:szCs w:val="30"/>
        </w:rPr>
        <w:t>unary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"++"|"--"</w:t>
      </w:r>
    </w:p>
    <w:p w14:paraId="6EBA7C38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033C6503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%%</w:t>
      </w:r>
    </w:p>
    <w:p w14:paraId="3EFBD086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5D7B7381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B8BB26"/>
          <w:sz w:val="30"/>
          <w:szCs w:val="30"/>
        </w:rPr>
        <w:t>"for"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   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 return FOR; 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640B1000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3A598"/>
          <w:sz w:val="30"/>
          <w:szCs w:val="30"/>
        </w:rPr>
        <w:t>{binary}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 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 return BINARY; 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1771BEAC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3A598"/>
          <w:sz w:val="30"/>
          <w:szCs w:val="30"/>
        </w:rPr>
        <w:t>{unary}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 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 return UNARY; 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01AC8AD4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3A598"/>
          <w:sz w:val="30"/>
          <w:szCs w:val="30"/>
        </w:rPr>
        <w:t>{</w:t>
      </w:r>
      <w:proofErr w:type="spellStart"/>
      <w:r>
        <w:rPr>
          <w:rFonts w:ascii="Fantasque Sans Mono" w:hAnsi="Fantasque Sans Mono"/>
          <w:color w:val="83A598"/>
          <w:sz w:val="30"/>
          <w:szCs w:val="30"/>
        </w:rPr>
        <w:t>num</w:t>
      </w:r>
      <w:proofErr w:type="spellEnd"/>
      <w:r>
        <w:rPr>
          <w:rFonts w:ascii="Fantasque Sans Mono" w:hAnsi="Fantasque Sans Mono"/>
          <w:color w:val="83A598"/>
          <w:sz w:val="30"/>
          <w:szCs w:val="30"/>
        </w:rPr>
        <w:t>}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   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 return NUMBER; 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53569F4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3A598"/>
          <w:sz w:val="30"/>
          <w:szCs w:val="30"/>
        </w:rPr>
        <w:t>{id}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     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 return ID; 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3D299D2C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[</w:t>
      </w:r>
      <w:r>
        <w:rPr>
          <w:rFonts w:ascii="Fantasque Sans Mono" w:hAnsi="Fantasque Sans Mono"/>
          <w:color w:val="D3869B"/>
          <w:sz w:val="30"/>
          <w:szCs w:val="30"/>
        </w:rPr>
        <w:t xml:space="preserve"> \n\t</w:t>
      </w:r>
      <w:r>
        <w:rPr>
          <w:rFonts w:ascii="Fantasque Sans Mono" w:hAnsi="Fantasque Sans Mono"/>
          <w:color w:val="A89984"/>
          <w:sz w:val="30"/>
          <w:szCs w:val="30"/>
        </w:rPr>
        <w:t>]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 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 ; 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</w:p>
    <w:p w14:paraId="007F6FD0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E8019"/>
          <w:sz w:val="30"/>
          <w:szCs w:val="30"/>
        </w:rPr>
        <w:t>.</w:t>
      </w:r>
      <w:r>
        <w:rPr>
          <w:rFonts w:ascii="Fantasque Sans Mono" w:hAnsi="Fantasque Sans Mono"/>
          <w:color w:val="EBDBB2"/>
          <w:sz w:val="30"/>
          <w:szCs w:val="30"/>
        </w:rPr>
        <w:t xml:space="preserve">          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>return *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yytext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; 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33F13556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4797F59E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%%</w:t>
      </w:r>
    </w:p>
    <w:p w14:paraId="2BB6776B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12100AE8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yywrap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()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</w:p>
    <w:p w14:paraId="0C7F2141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return 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1;</w:t>
      </w:r>
      <w:proofErr w:type="gramEnd"/>
    </w:p>
    <w:p w14:paraId="042B6C38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1A52E37F" w14:textId="578984FB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51BF6853" w14:textId="37121B82" w:rsidR="005D6FA6" w:rsidRDefault="005D6FA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4CB61E85" w14:textId="01BDBB6C" w:rsidR="005D6FA6" w:rsidRDefault="005D6FA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66CBCF4F" w14:textId="33DD08EE" w:rsidR="005D6FA6" w:rsidRDefault="005D6FA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41AC6D46" w14:textId="0EE8F5F7" w:rsidR="005D6FA6" w:rsidRDefault="005D6FA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1A30CEEA" w14:textId="5D7E93BD" w:rsidR="005D6FA6" w:rsidRDefault="005D6FA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5BF6A45B" w14:textId="77777777" w:rsidR="005D6FA6" w:rsidRPr="00A25A42" w:rsidRDefault="005D6FA6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</w:p>
    <w:p w14:paraId="78EE2CFD" w14:textId="77777777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proofErr w:type="spellStart"/>
      <w:proofErr w:type="gramStart"/>
      <w:r w:rsidRPr="00A25A42">
        <w:rPr>
          <w:rFonts w:ascii="Verdana Pro" w:hAnsi="Verdana Pro" w:cs="Segoe UI"/>
          <w:color w:val="FF0000"/>
          <w:sz w:val="28"/>
          <w:szCs w:val="28"/>
          <w:lang w:val="en-US"/>
        </w:rPr>
        <w:lastRenderedPageBreak/>
        <w:t>parser.y</w:t>
      </w:r>
      <w:proofErr w:type="spellEnd"/>
      <w:proofErr w:type="gramEnd"/>
    </w:p>
    <w:p w14:paraId="496140FA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EBDBB2"/>
          <w:sz w:val="30"/>
          <w:szCs w:val="30"/>
        </w:rPr>
        <w:t>%{</w:t>
      </w:r>
    </w:p>
    <w:p w14:paraId="3306A14B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A89984"/>
          <w:sz w:val="30"/>
          <w:szCs w:val="30"/>
        </w:rPr>
        <w:t>#</w:t>
      </w:r>
      <w:r>
        <w:rPr>
          <w:rFonts w:ascii="Fantasque Sans Mono" w:hAnsi="Fantasque Sans Mono"/>
          <w:color w:val="8EC07C"/>
          <w:sz w:val="30"/>
          <w:szCs w:val="30"/>
        </w:rPr>
        <w:t>include</w:t>
      </w:r>
      <w:r>
        <w:rPr>
          <w:rFonts w:ascii="Fantasque Sans Mono" w:hAnsi="Fantasque Sans Mono"/>
          <w:color w:val="A89984"/>
          <w:sz w:val="30"/>
          <w:szCs w:val="30"/>
        </w:rPr>
        <w:t>&lt;</w:t>
      </w:r>
      <w:r>
        <w:rPr>
          <w:rFonts w:ascii="Fantasque Sans Mono" w:hAnsi="Fantasque Sans Mono"/>
          <w:color w:val="B8BB26"/>
          <w:sz w:val="30"/>
          <w:szCs w:val="30"/>
        </w:rPr>
        <w:t>stdio.h</w:t>
      </w:r>
      <w:r>
        <w:rPr>
          <w:rFonts w:ascii="Fantasque Sans Mono" w:hAnsi="Fantasque Sans Mono"/>
          <w:color w:val="A89984"/>
          <w:sz w:val="30"/>
          <w:szCs w:val="30"/>
        </w:rPr>
        <w:t>&gt;</w:t>
      </w:r>
    </w:p>
    <w:p w14:paraId="2066985C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void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yyerror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const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FB4934"/>
          <w:sz w:val="30"/>
          <w:szCs w:val="30"/>
        </w:rPr>
        <w:t>char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r>
        <w:rPr>
          <w:rFonts w:ascii="Fantasque Sans Mono" w:hAnsi="Fantasque Sans Mono"/>
          <w:color w:val="8EC07C"/>
          <w:sz w:val="30"/>
          <w:szCs w:val="30"/>
        </w:rPr>
        <w:t>*</w:t>
      </w:r>
      <w:r>
        <w:rPr>
          <w:rFonts w:ascii="Fantasque Sans Mono" w:hAnsi="Fantasque Sans Mono"/>
          <w:color w:val="83A598"/>
          <w:sz w:val="30"/>
          <w:szCs w:val="30"/>
        </w:rPr>
        <w:t>s</w:t>
      </w:r>
      <w:proofErr w:type="gramStart"/>
      <w:r>
        <w:rPr>
          <w:rFonts w:ascii="Fantasque Sans Mono" w:hAnsi="Fantasque Sans Mono"/>
          <w:color w:val="A89984"/>
          <w:sz w:val="30"/>
          <w:szCs w:val="30"/>
        </w:rPr>
        <w:t>);</w:t>
      </w:r>
      <w:proofErr w:type="gramEnd"/>
    </w:p>
    <w:p w14:paraId="1AEFBA4C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FB4934"/>
          <w:sz w:val="30"/>
          <w:szCs w:val="30"/>
        </w:rPr>
        <w:t>int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yylex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proofErr w:type="gramStart"/>
      <w:r>
        <w:rPr>
          <w:rFonts w:ascii="Fantasque Sans Mono" w:hAnsi="Fantasque Sans Mono"/>
          <w:color w:val="A89984"/>
          <w:sz w:val="30"/>
          <w:szCs w:val="30"/>
        </w:rPr>
        <w:t>);</w:t>
      </w:r>
      <w:proofErr w:type="gramEnd"/>
    </w:p>
    <w:p w14:paraId="79CAA3E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%}</w:t>
      </w:r>
    </w:p>
    <w:p w14:paraId="6DFF2B96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713802C4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%token FOR ID NUMBER UNARY BINARY</w:t>
      </w:r>
    </w:p>
    <w:p w14:paraId="0CCEFAFD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7B7F7108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%%</w:t>
      </w:r>
    </w:p>
    <w:p w14:paraId="632037CA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66093232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program: program loop body                    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r>
        <w:rPr>
          <w:rFonts w:ascii="Fantasque Sans Mono" w:hAnsi="Fantasque Sans Mono"/>
          <w:color w:val="EBDBB2"/>
          <w:sz w:val="30"/>
          <w:szCs w:val="30"/>
        </w:rPr>
        <w:t>"Loops and more</w:t>
      </w:r>
      <w:r>
        <w:rPr>
          <w:rFonts w:ascii="Fantasque Sans Mono" w:hAnsi="Fantasque Sans Mono"/>
          <w:color w:val="8EC07C"/>
          <w:sz w:val="30"/>
          <w:szCs w:val="30"/>
        </w:rPr>
        <w:t>?</w:t>
      </w:r>
      <w:r>
        <w:rPr>
          <w:rFonts w:ascii="Fantasque Sans Mono" w:hAnsi="Fantasque Sans Mono"/>
          <w:color w:val="EBDBB2"/>
          <w:sz w:val="30"/>
          <w:szCs w:val="30"/>
        </w:rPr>
        <w:t xml:space="preserve"> \n"); }</w:t>
      </w:r>
    </w:p>
    <w:p w14:paraId="09D7A500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EC07C"/>
          <w:sz w:val="30"/>
          <w:szCs w:val="30"/>
        </w:rPr>
        <w:t>|</w:t>
      </w:r>
      <w:r>
        <w:rPr>
          <w:rFonts w:ascii="Fantasque Sans Mono" w:hAnsi="Fantasque Sans Mono"/>
          <w:color w:val="EBDBB2"/>
          <w:sz w:val="30"/>
          <w:szCs w:val="30"/>
        </w:rPr>
        <w:t xml:space="preserve"> loop body                                   </w:t>
      </w:r>
      <w:r>
        <w:rPr>
          <w:rFonts w:ascii="Fantasque Sans Mono" w:hAnsi="Fantasque Sans Mono"/>
          <w:color w:val="A89984"/>
          <w:sz w:val="30"/>
          <w:szCs w:val="30"/>
        </w:rPr>
        <w:t>{</w:t>
      </w:r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FABD2F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A89984"/>
          <w:sz w:val="30"/>
          <w:szCs w:val="30"/>
        </w:rPr>
        <w:t>(</w:t>
      </w:r>
      <w:r>
        <w:rPr>
          <w:rFonts w:ascii="Fantasque Sans Mono" w:hAnsi="Fantasque Sans Mono"/>
          <w:color w:val="EBDBB2"/>
          <w:sz w:val="30"/>
          <w:szCs w:val="30"/>
        </w:rPr>
        <w:t>"Loops</w:t>
      </w:r>
      <w:r>
        <w:rPr>
          <w:rFonts w:ascii="Fantasque Sans Mono" w:hAnsi="Fantasque Sans Mono"/>
          <w:color w:val="FB4934"/>
          <w:sz w:val="30"/>
          <w:szCs w:val="30"/>
        </w:rPr>
        <w:t>!</w:t>
      </w:r>
      <w:r>
        <w:rPr>
          <w:rFonts w:ascii="Fantasque Sans Mono" w:hAnsi="Fantasque Sans Mono"/>
          <w:color w:val="EBDBB2"/>
          <w:sz w:val="30"/>
          <w:szCs w:val="30"/>
        </w:rPr>
        <w:t xml:space="preserve"> \n"</w:t>
      </w:r>
      <w:r>
        <w:rPr>
          <w:rFonts w:ascii="Fantasque Sans Mono" w:hAnsi="Fantasque Sans Mono"/>
          <w:color w:val="A89984"/>
          <w:sz w:val="30"/>
          <w:szCs w:val="30"/>
        </w:rPr>
        <w:t>)</w:t>
      </w:r>
      <w:r>
        <w:rPr>
          <w:rFonts w:ascii="Fantasque Sans Mono" w:hAnsi="Fantasque Sans Mono"/>
          <w:color w:val="EBDBB2"/>
          <w:sz w:val="30"/>
          <w:szCs w:val="30"/>
        </w:rPr>
        <w:t xml:space="preserve">; </w:t>
      </w:r>
      <w:r>
        <w:rPr>
          <w:rFonts w:ascii="Fantasque Sans Mono" w:hAnsi="Fantasque Sans Mono"/>
          <w:color w:val="A89984"/>
          <w:sz w:val="30"/>
          <w:szCs w:val="30"/>
        </w:rPr>
        <w:t>}</w:t>
      </w:r>
    </w:p>
    <w:p w14:paraId="30E195A4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;</w:t>
      </w:r>
    </w:p>
    <w:p w14:paraId="5936879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1BFCDC50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loop: FOR '('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for_statements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')'              {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("For loop! \n"); }</w:t>
      </w:r>
    </w:p>
    <w:p w14:paraId="4E9CB9D6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;</w:t>
      </w:r>
    </w:p>
    <w:p w14:paraId="6D92193C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18DF127A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body: statement                               {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Nothin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' much... \n"); }</w:t>
      </w:r>
    </w:p>
    <w:p w14:paraId="40D49994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| '{' statements '}'                          {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("Code Block! \n"); }</w:t>
      </w:r>
    </w:p>
    <w:p w14:paraId="371492A4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| '{' loop '}' body                           {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("Nested For? \n"); }</w:t>
      </w:r>
    </w:p>
    <w:p w14:paraId="2B4A692F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;</w:t>
      </w:r>
    </w:p>
    <w:p w14:paraId="60B1EE1D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2508B7A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proofErr w:type="spellStart"/>
      <w:r>
        <w:rPr>
          <w:rFonts w:ascii="Fantasque Sans Mono" w:hAnsi="Fantasque Sans Mono"/>
          <w:color w:val="EBDBB2"/>
          <w:sz w:val="30"/>
          <w:szCs w:val="30"/>
        </w:rPr>
        <w:t>for_statements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: statement ';' statement ';' statement</w:t>
      </w:r>
    </w:p>
    <w:p w14:paraId="5A7AA22A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;</w:t>
      </w:r>
    </w:p>
    <w:p w14:paraId="2DAC01F2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3AD36ED7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lastRenderedPageBreak/>
        <w:t xml:space="preserve">statements: statements statement ';'          {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("Lecture begins! \n"); }</w:t>
      </w:r>
    </w:p>
    <w:p w14:paraId="5C50045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| statement ';'                               {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("One liner! \n"); }</w:t>
      </w:r>
    </w:p>
    <w:p w14:paraId="04C3A6CC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;</w:t>
      </w:r>
    </w:p>
    <w:p w14:paraId="60E29921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70196997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statement: ID BINARY statement</w:t>
      </w:r>
    </w:p>
    <w:p w14:paraId="19F4C78F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| ID UNARY</w:t>
      </w:r>
    </w:p>
    <w:p w14:paraId="5E987C9C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| UNARY ID</w:t>
      </w:r>
    </w:p>
    <w:p w14:paraId="1AF14756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| ID</w:t>
      </w:r>
    </w:p>
    <w:p w14:paraId="354A7FD7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| NUMBER</w:t>
      </w:r>
    </w:p>
    <w:p w14:paraId="06172D88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;</w:t>
      </w:r>
    </w:p>
    <w:p w14:paraId="423A6664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5576D5B4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8EC07C"/>
          <w:sz w:val="30"/>
          <w:szCs w:val="30"/>
        </w:rPr>
        <w:t>%%</w:t>
      </w:r>
    </w:p>
    <w:p w14:paraId="4AF15041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26A09CBD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int main() {</w:t>
      </w:r>
    </w:p>
    <w:p w14:paraId="7AA9D14E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("Result of input.............. \n"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5FCF8496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yyparse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</w:t>
      </w:r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371E5405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}</w:t>
      </w:r>
    </w:p>
    <w:p w14:paraId="218A2261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</w:p>
    <w:p w14:paraId="4B559F8E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void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yyerror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(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const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char*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msg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>) {</w:t>
      </w:r>
    </w:p>
    <w:p w14:paraId="2ED6ECE5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   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fprintf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(stderr, "%s\n",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msg</w:t>
      </w:r>
      <w:proofErr w:type="spellEnd"/>
      <w:proofErr w:type="gramStart"/>
      <w:r>
        <w:rPr>
          <w:rFonts w:ascii="Fantasque Sans Mono" w:hAnsi="Fantasque Sans Mono"/>
          <w:color w:val="EBDBB2"/>
          <w:sz w:val="30"/>
          <w:szCs w:val="30"/>
        </w:rPr>
        <w:t>);</w:t>
      </w:r>
      <w:proofErr w:type="gramEnd"/>
    </w:p>
    <w:p w14:paraId="064ACCA9" w14:textId="77777777" w:rsidR="005D6FA6" w:rsidRDefault="005D6FA6" w:rsidP="005D6FA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}</w:t>
      </w:r>
    </w:p>
    <w:p w14:paraId="6440EC68" w14:textId="4110CB4C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3C53F39B" w14:textId="349E4234" w:rsidR="00ED6CB6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638CA52D" w14:textId="77777777" w:rsidR="00ED6CB6" w:rsidRDefault="00ED6CB6" w:rsidP="00ED6CB6">
      <w:pPr>
        <w:shd w:val="clear" w:color="auto" w:fill="FFFFFF"/>
        <w:spacing w:line="285" w:lineRule="atLeast"/>
        <w:rPr>
          <w:rFonts w:ascii="Verdana Pro" w:hAnsi="Verdana Pro" w:cs="Segoe UI"/>
          <w:color w:val="FF0000"/>
          <w:sz w:val="28"/>
          <w:szCs w:val="28"/>
          <w:lang w:val="en-US"/>
        </w:rPr>
      </w:pPr>
      <w:r>
        <w:rPr>
          <w:rFonts w:ascii="Verdana Pro" w:hAnsi="Verdana Pro" w:cs="Segoe UI"/>
          <w:color w:val="FF0000"/>
          <w:sz w:val="28"/>
          <w:szCs w:val="28"/>
          <w:lang w:val="en-US"/>
        </w:rPr>
        <w:t>Compile.sh</w:t>
      </w:r>
    </w:p>
    <w:p w14:paraId="25A9AA28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  <w:lang w:bidi="ar-SA"/>
        </w:rPr>
      </w:pPr>
      <w:r>
        <w:rPr>
          <w:rFonts w:ascii="Fantasque Sans Mono" w:hAnsi="Fantasque Sans Mono"/>
          <w:color w:val="EBDBB2"/>
          <w:sz w:val="30"/>
          <w:szCs w:val="30"/>
        </w:rPr>
        <w:t xml:space="preserve">flex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lexer.l</w:t>
      </w:r>
      <w:proofErr w:type="spellEnd"/>
    </w:p>
    <w:p w14:paraId="78F18F34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bison 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vd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parser.y</w:t>
      </w:r>
      <w:proofErr w:type="spellEnd"/>
    </w:p>
    <w:p w14:paraId="660FB373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proofErr w:type="spellStart"/>
      <w:r>
        <w:rPr>
          <w:rFonts w:ascii="Fantasque Sans Mono" w:hAnsi="Fantasque Sans Mono"/>
          <w:color w:val="EBDBB2"/>
          <w:sz w:val="30"/>
          <w:szCs w:val="30"/>
        </w:rPr>
        <w:t>gcc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lex.yy.c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parser.tab.c</w:t>
      </w:r>
      <w:proofErr w:type="spellEnd"/>
      <w:r>
        <w:rPr>
          <w:rFonts w:ascii="Fantasque Sans Mono" w:hAnsi="Fantasque Sans Mono"/>
          <w:color w:val="EBDBB2"/>
          <w:sz w:val="30"/>
          <w:szCs w:val="30"/>
        </w:rPr>
        <w:t xml:space="preserve"> -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lm</w:t>
      </w:r>
      <w:proofErr w:type="spellEnd"/>
    </w:p>
    <w:p w14:paraId="036442D5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proofErr w:type="spellStart"/>
      <w:r>
        <w:rPr>
          <w:rFonts w:ascii="Fantasque Sans Mono" w:hAnsi="Fantasque Sans Mono"/>
          <w:color w:val="EBDBB2"/>
          <w:sz w:val="30"/>
          <w:szCs w:val="30"/>
        </w:rPr>
        <w:t>input.c</w:t>
      </w:r>
      <w:proofErr w:type="spellEnd"/>
    </w:p>
    <w:p w14:paraId="3864A91D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input1.c</w:t>
      </w:r>
    </w:p>
    <w:p w14:paraId="08B89F2C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input2.c</w:t>
      </w:r>
    </w:p>
    <w:p w14:paraId="2DBF0219" w14:textId="77777777" w:rsidR="00ED6CB6" w:rsidRDefault="00ED6CB6" w:rsidP="00ED6CB6">
      <w:pPr>
        <w:shd w:val="clear" w:color="auto" w:fill="282828"/>
        <w:spacing w:line="405" w:lineRule="atLeast"/>
        <w:rPr>
          <w:rFonts w:ascii="Fantasque Sans Mono" w:hAnsi="Fantasque Sans Mono"/>
          <w:color w:val="EBDBB2"/>
          <w:sz w:val="30"/>
          <w:szCs w:val="30"/>
        </w:rPr>
      </w:pPr>
      <w:r>
        <w:rPr>
          <w:rFonts w:ascii="Fantasque Sans Mono" w:hAnsi="Fantasque Sans Mono"/>
          <w:color w:val="EBDBB2"/>
          <w:sz w:val="30"/>
          <w:szCs w:val="30"/>
        </w:rPr>
        <w:t>./a.exe</w:t>
      </w:r>
      <w:r>
        <w:rPr>
          <w:rFonts w:ascii="Fantasque Sans Mono" w:hAnsi="Fantasque Sans Mono"/>
          <w:color w:val="8EC07C"/>
          <w:sz w:val="30"/>
          <w:szCs w:val="30"/>
        </w:rPr>
        <w:t>&lt;</w:t>
      </w:r>
      <w:r>
        <w:rPr>
          <w:rFonts w:ascii="Fantasque Sans Mono" w:hAnsi="Fantasque Sans Mono"/>
          <w:color w:val="EBDBB2"/>
          <w:sz w:val="30"/>
          <w:szCs w:val="30"/>
        </w:rPr>
        <w:t>input3.c</w:t>
      </w:r>
    </w:p>
    <w:p w14:paraId="365E87CD" w14:textId="77777777" w:rsidR="00ED6CB6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50B7C21A" w14:textId="77777777" w:rsidR="00ED6CB6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</w:p>
    <w:p w14:paraId="797EDB11" w14:textId="2178655C" w:rsidR="00ED6CB6" w:rsidRDefault="00ED6CB6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 w:rsidRPr="00ED6CB6"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drawing>
          <wp:inline distT="0" distB="0" distL="0" distR="0" wp14:anchorId="22D54BC2" wp14:editId="6BC81EB0">
            <wp:extent cx="5784081" cy="2331922"/>
            <wp:effectExtent l="0" t="0" r="7620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2D6C" w14:textId="77777777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 w:rsidRPr="00795B80"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t>Input</w:t>
      </w:r>
      <w:r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t>:</w:t>
      </w:r>
    </w:p>
    <w:p w14:paraId="666D4154" w14:textId="2D38D0C8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noProof/>
          <w:sz w:val="28"/>
          <w:szCs w:val="28"/>
          <w:lang w:val="en-US"/>
        </w:rPr>
      </w:pPr>
      <w:r w:rsidRPr="00A25A42">
        <w:rPr>
          <w:rFonts w:ascii="Verdana Pro" w:hAnsi="Verdana Pro" w:cs="Segoe UI"/>
          <w:b/>
          <w:bCs/>
          <w:noProof/>
          <w:sz w:val="28"/>
          <w:szCs w:val="28"/>
          <w:lang w:val="en-US"/>
        </w:rPr>
        <w:drawing>
          <wp:inline distT="0" distB="0" distL="0" distR="0" wp14:anchorId="77AE512F" wp14:editId="69DAC4E8">
            <wp:extent cx="6858000" cy="22066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12D6" w14:textId="77777777" w:rsidR="00A25A42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</w:p>
    <w:p w14:paraId="08701D18" w14:textId="08C0DA4B" w:rsidR="00A25A42" w:rsidRPr="00795B80" w:rsidRDefault="00A25A42" w:rsidP="00A25A42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>
        <w:rPr>
          <w:rFonts w:ascii="Verdana Pro" w:hAnsi="Verdana Pro" w:cs="Segoe UI"/>
          <w:b/>
          <w:bCs/>
          <w:sz w:val="28"/>
          <w:szCs w:val="28"/>
          <w:lang w:val="en-US"/>
        </w:rPr>
        <w:t>Output:</w:t>
      </w:r>
    </w:p>
    <w:p w14:paraId="0F676C4D" w14:textId="49C55F26" w:rsidR="00A25A42" w:rsidRPr="00795B80" w:rsidRDefault="00ED6CB6" w:rsidP="001B2720">
      <w:pPr>
        <w:shd w:val="clear" w:color="auto" w:fill="FFFFFF"/>
        <w:spacing w:line="285" w:lineRule="atLeast"/>
        <w:rPr>
          <w:rFonts w:ascii="Verdana Pro" w:hAnsi="Verdana Pro" w:cs="Segoe UI"/>
          <w:b/>
          <w:bCs/>
          <w:sz w:val="28"/>
          <w:szCs w:val="28"/>
          <w:lang w:val="en-US"/>
        </w:rPr>
      </w:pPr>
      <w:r w:rsidRPr="00ED6CB6">
        <w:rPr>
          <w:rFonts w:ascii="Verdana Pro" w:hAnsi="Verdana Pro" w:cs="Segoe UI"/>
          <w:b/>
          <w:bCs/>
          <w:sz w:val="28"/>
          <w:szCs w:val="28"/>
          <w:lang w:val="en-US"/>
        </w:rPr>
        <w:drawing>
          <wp:inline distT="0" distB="0" distL="0" distR="0" wp14:anchorId="33E01AB5" wp14:editId="376D6CCB">
            <wp:extent cx="6195597" cy="3063505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A42" w:rsidRPr="00795B80" w:rsidSect="00E74B29">
      <w:footerReference w:type="even" r:id="rId21"/>
      <w:footerReference w:type="default" r:id="rId22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459B8" w14:textId="77777777" w:rsidR="00CC3F0D" w:rsidRDefault="00CC3F0D" w:rsidP="00E74B29">
      <w:r>
        <w:separator/>
      </w:r>
    </w:p>
  </w:endnote>
  <w:endnote w:type="continuationSeparator" w:id="0">
    <w:p w14:paraId="249290F8" w14:textId="77777777" w:rsidR="00CC3F0D" w:rsidRDefault="00CC3F0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gona Book">
    <w:altName w:val="Sagona Book"/>
    <w:charset w:val="00"/>
    <w:family w:val="roman"/>
    <w:pitch w:val="variable"/>
    <w:sig w:usb0="8000002F" w:usb1="0000000A" w:usb2="00000000" w:usb3="00000000" w:csb0="00000001" w:csb1="00000000"/>
  </w:font>
  <w:font w:name="Fantasque Sans Mono">
    <w:panose1 w:val="020B0609020204030204"/>
    <w:charset w:val="00"/>
    <w:family w:val="modern"/>
    <w:notTrueType/>
    <w:pitch w:val="fixed"/>
    <w:sig w:usb0="800002EF" w:usb1="1000396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68E57" w14:textId="77777777" w:rsidR="00CC3F0D" w:rsidRDefault="00CC3F0D" w:rsidP="00E74B29">
      <w:r>
        <w:separator/>
      </w:r>
    </w:p>
  </w:footnote>
  <w:footnote w:type="continuationSeparator" w:id="0">
    <w:p w14:paraId="06350FD2" w14:textId="77777777" w:rsidR="00CC3F0D" w:rsidRDefault="00CC3F0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2C05F1"/>
    <w:multiLevelType w:val="hybridMultilevel"/>
    <w:tmpl w:val="1F94F6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8B7103"/>
    <w:multiLevelType w:val="multilevel"/>
    <w:tmpl w:val="B9E2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3A00B0"/>
    <w:multiLevelType w:val="multilevel"/>
    <w:tmpl w:val="227A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9"/>
  </w:num>
  <w:num w:numId="5">
    <w:abstractNumId w:val="2"/>
  </w:num>
  <w:num w:numId="6">
    <w:abstractNumId w:val="7"/>
  </w:num>
  <w:num w:numId="7">
    <w:abstractNumId w:val="0"/>
  </w:num>
  <w:num w:numId="8">
    <w:abstractNumId w:val="5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YGtQBTiPbvLQAAAA=="/>
  </w:docVars>
  <w:rsids>
    <w:rsidRoot w:val="00092E41"/>
    <w:rsid w:val="00032A2B"/>
    <w:rsid w:val="00086FA5"/>
    <w:rsid w:val="00092E41"/>
    <w:rsid w:val="00096D6B"/>
    <w:rsid w:val="000A4255"/>
    <w:rsid w:val="000E4641"/>
    <w:rsid w:val="001172D0"/>
    <w:rsid w:val="00151F66"/>
    <w:rsid w:val="00177F8D"/>
    <w:rsid w:val="00185F4A"/>
    <w:rsid w:val="001A7A17"/>
    <w:rsid w:val="001B2720"/>
    <w:rsid w:val="001C7D09"/>
    <w:rsid w:val="001E0ECE"/>
    <w:rsid w:val="002012DC"/>
    <w:rsid w:val="00222F68"/>
    <w:rsid w:val="002951EB"/>
    <w:rsid w:val="002B6E38"/>
    <w:rsid w:val="002D1910"/>
    <w:rsid w:val="002D2200"/>
    <w:rsid w:val="002F03AB"/>
    <w:rsid w:val="003030E0"/>
    <w:rsid w:val="003078DD"/>
    <w:rsid w:val="003172A2"/>
    <w:rsid w:val="00340F0C"/>
    <w:rsid w:val="00354826"/>
    <w:rsid w:val="00395D77"/>
    <w:rsid w:val="003A49C6"/>
    <w:rsid w:val="003B5034"/>
    <w:rsid w:val="003F3D1D"/>
    <w:rsid w:val="0040564B"/>
    <w:rsid w:val="00414139"/>
    <w:rsid w:val="0044094A"/>
    <w:rsid w:val="0045557C"/>
    <w:rsid w:val="0048120C"/>
    <w:rsid w:val="0048750B"/>
    <w:rsid w:val="004909D9"/>
    <w:rsid w:val="004F22FB"/>
    <w:rsid w:val="00521481"/>
    <w:rsid w:val="0056636B"/>
    <w:rsid w:val="005D252A"/>
    <w:rsid w:val="005D6FA6"/>
    <w:rsid w:val="00610A09"/>
    <w:rsid w:val="0063405E"/>
    <w:rsid w:val="00665110"/>
    <w:rsid w:val="006709F1"/>
    <w:rsid w:val="006C60E6"/>
    <w:rsid w:val="00705301"/>
    <w:rsid w:val="00725B78"/>
    <w:rsid w:val="00742988"/>
    <w:rsid w:val="00764F3D"/>
    <w:rsid w:val="00795B80"/>
    <w:rsid w:val="007C06BD"/>
    <w:rsid w:val="008079CC"/>
    <w:rsid w:val="00837914"/>
    <w:rsid w:val="008405C8"/>
    <w:rsid w:val="008434D9"/>
    <w:rsid w:val="00870AFF"/>
    <w:rsid w:val="00874FE7"/>
    <w:rsid w:val="0088776E"/>
    <w:rsid w:val="008A0FAE"/>
    <w:rsid w:val="00952F7D"/>
    <w:rsid w:val="0095496A"/>
    <w:rsid w:val="009A3347"/>
    <w:rsid w:val="009A38BA"/>
    <w:rsid w:val="00A2377C"/>
    <w:rsid w:val="00A25A42"/>
    <w:rsid w:val="00B2336B"/>
    <w:rsid w:val="00B24978"/>
    <w:rsid w:val="00B355BF"/>
    <w:rsid w:val="00B42474"/>
    <w:rsid w:val="00B43E11"/>
    <w:rsid w:val="00B54757"/>
    <w:rsid w:val="00BF3430"/>
    <w:rsid w:val="00C43C5D"/>
    <w:rsid w:val="00C466AA"/>
    <w:rsid w:val="00C755AB"/>
    <w:rsid w:val="00CA5364"/>
    <w:rsid w:val="00CB7EC7"/>
    <w:rsid w:val="00CC3F0D"/>
    <w:rsid w:val="00CD6D7B"/>
    <w:rsid w:val="00CE66ED"/>
    <w:rsid w:val="00CE7B79"/>
    <w:rsid w:val="00D43125"/>
    <w:rsid w:val="00D62ADF"/>
    <w:rsid w:val="00D66A3A"/>
    <w:rsid w:val="00D97A44"/>
    <w:rsid w:val="00DB2B1A"/>
    <w:rsid w:val="00DF198B"/>
    <w:rsid w:val="00E15B5F"/>
    <w:rsid w:val="00E74B29"/>
    <w:rsid w:val="00E85C50"/>
    <w:rsid w:val="00ED6CB6"/>
    <w:rsid w:val="00EF19F9"/>
    <w:rsid w:val="00EF7945"/>
    <w:rsid w:val="00F50791"/>
    <w:rsid w:val="00F52B14"/>
    <w:rsid w:val="00F604F0"/>
    <w:rsid w:val="00FA16F2"/>
    <w:rsid w:val="00FB2F1A"/>
    <w:rsid w:val="00FC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D6CB6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15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2021-09-09T11:19:00Z</dcterms:created>
  <dcterms:modified xsi:type="dcterms:W3CDTF">2022-03-07T18:18:00Z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