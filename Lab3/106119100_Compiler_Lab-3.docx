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579853AD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340F0C">
              <w:rPr>
                <w:color w:val="FF0000"/>
                <w:sz w:val="40"/>
                <w:szCs w:val="40"/>
                <w:highlight w:val="yellow"/>
              </w:rPr>
              <w:t>28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/02/2022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68507429" w:rsidR="00DF198B" w:rsidRPr="00B54757" w:rsidRDefault="0044094A" w:rsidP="0044094A">
            <w:pPr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>
              <w:rPr>
                <w:rFonts w:asciiTheme="minorHAnsi" w:hAnsiTheme="minorHAnsi"/>
                <w:b/>
                <w:bCs/>
                <w:sz w:val="64"/>
                <w:szCs w:val="64"/>
              </w:rPr>
              <w:t xml:space="preserve">        </w:t>
            </w:r>
            <w:r w:rsidR="00092E41"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F52B14">
              <w:rPr>
                <w:rFonts w:asciiTheme="minorHAnsi" w:hAnsiTheme="minorHAnsi"/>
                <w:b/>
                <w:bCs/>
                <w:sz w:val="64"/>
                <w:szCs w:val="64"/>
              </w:rPr>
              <w:t>3</w:t>
            </w:r>
            <w:r w:rsidR="00340F0C">
              <w:rPr>
                <w:rFonts w:asciiTheme="minorHAnsi" w:hAnsiTheme="minorHAnsi"/>
                <w:b/>
                <w:bCs/>
                <w:sz w:val="64"/>
                <w:szCs w:val="64"/>
              </w:rPr>
              <w:t>-</w:t>
            </w:r>
            <w:r w:rsidR="00340F0C" w:rsidRPr="00340F0C">
              <w:rPr>
                <w:rFonts w:ascii="Sagona Book" w:hAnsi="Sagona Book" w:cs="Segoe UI"/>
                <w:b/>
                <w:bCs/>
                <w:color w:val="252424"/>
                <w:sz w:val="50"/>
                <w:szCs w:val="50"/>
                <w:shd w:val="clear" w:color="auto" w:fill="FFFFFF"/>
              </w:rPr>
              <w:t>Expression Grammar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0CBC4F43" w:rsidR="003172A2" w:rsidRDefault="003172A2" w:rsidP="00725B78">
      <w:pPr>
        <w:shd w:val="clear" w:color="auto" w:fill="FFFFFF"/>
        <w:spacing w:line="285" w:lineRule="atLeast"/>
      </w:pPr>
    </w:p>
    <w:p w14:paraId="5B7CE790" w14:textId="77777777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5A2D4FC4" w14:textId="77777777" w:rsidR="00F52B14" w:rsidRPr="00F52B14" w:rsidRDefault="00340F0C" w:rsidP="001B2720">
      <w:pPr>
        <w:shd w:val="clear" w:color="auto" w:fill="FFFFFF"/>
        <w:spacing w:line="285" w:lineRule="atLeast"/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</w:pPr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 xml:space="preserve">Write a code for syntax analysis of expressions involving arithmetic, </w:t>
      </w:r>
      <w:proofErr w:type="spellStart"/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>boolean</w:t>
      </w:r>
      <w:proofErr w:type="spellEnd"/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 xml:space="preserve"> and relational operators in C. </w:t>
      </w:r>
    </w:p>
    <w:p w14:paraId="79034DA3" w14:textId="637D54DB" w:rsidR="00340F0C" w:rsidRPr="00F52B14" w:rsidRDefault="00340F0C" w:rsidP="001B2720">
      <w:pPr>
        <w:shd w:val="clear" w:color="auto" w:fill="FFFFFF"/>
        <w:spacing w:line="285" w:lineRule="atLeast"/>
        <w:rPr>
          <w:rFonts w:ascii="Sagona Book" w:hAnsi="Sagona Book" w:cs="Segoe UI"/>
          <w:sz w:val="36"/>
          <w:szCs w:val="36"/>
          <w:lang w:val="en-US"/>
        </w:rPr>
      </w:pPr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 xml:space="preserve">Define the tokens in Lex for identifiers and numbers and use it in </w:t>
      </w:r>
      <w:proofErr w:type="spellStart"/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>Yacc</w:t>
      </w:r>
      <w:proofErr w:type="spellEnd"/>
      <w:r w:rsidRPr="00F52B14">
        <w:rPr>
          <w:rFonts w:ascii="Sagona Book" w:hAnsi="Sagona Book" w:cs="Segoe UI"/>
          <w:color w:val="252424"/>
          <w:sz w:val="36"/>
          <w:szCs w:val="36"/>
          <w:shd w:val="clear" w:color="auto" w:fill="FFFFFF"/>
        </w:rPr>
        <w:t>.</w:t>
      </w:r>
    </w:p>
    <w:p w14:paraId="6A9C1C7A" w14:textId="30BA28AA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70B6CDCF" w14:textId="688A2D7E" w:rsidR="00F52B14" w:rsidRP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F52B14">
        <w:rPr>
          <w:rFonts w:ascii="Verdana Pro" w:hAnsi="Verdana Pro" w:cs="Segoe UI"/>
          <w:b/>
          <w:bCs/>
          <w:sz w:val="28"/>
          <w:szCs w:val="28"/>
          <w:lang w:val="en-US"/>
        </w:rPr>
        <w:t>Code</w:t>
      </w:r>
    </w:p>
    <w:p w14:paraId="51229959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3D93A888" w14:textId="3761D415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proofErr w:type="spellStart"/>
      <w:proofErr w:type="gramStart"/>
      <w:r>
        <w:rPr>
          <w:rFonts w:ascii="Verdana Pro" w:hAnsi="Verdana Pro" w:cs="Segoe UI"/>
          <w:sz w:val="28"/>
          <w:szCs w:val="28"/>
          <w:lang w:val="en-US"/>
        </w:rPr>
        <w:t>parser.y</w:t>
      </w:r>
      <w:proofErr w:type="spellEnd"/>
      <w:proofErr w:type="gramEnd"/>
    </w:p>
    <w:p w14:paraId="3F1200EC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7237EC0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/* 106119100 - Rajneesh Pandey */</w:t>
      </w:r>
    </w:p>
    <w:p w14:paraId="6665D95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C50164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%{</w:t>
      </w:r>
    </w:p>
    <w:p w14:paraId="57729D2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#include&lt;stdio.h&gt;</w:t>
      </w:r>
    </w:p>
    <w:p w14:paraId="630467A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#include&lt;string.h&gt;</w:t>
      </w:r>
    </w:p>
    <w:p w14:paraId="3B08E36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#include&lt;stdlib.h&gt;</w:t>
      </w:r>
    </w:p>
    <w:p w14:paraId="5F09DF8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#include&lt;ctype.h&gt;</w:t>
      </w:r>
    </w:p>
    <w:p w14:paraId="18D145D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#include"lex.yy.c"</w:t>
      </w:r>
    </w:p>
    <w:p w14:paraId="2F701B7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yyerror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const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char *s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7ADBB64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yylex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59ED4F4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yywrap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008717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void add(char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5EF61EC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230685E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int search(char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C4B50A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061BB7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printtree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061587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718B825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struct node*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 *left, struct node *right, char *token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014BCF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06A23CC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struct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</w:t>
      </w:r>
    </w:p>
    <w:p w14:paraId="1901769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char *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682FDE8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char *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0F784F5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char *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type;</w:t>
      </w:r>
      <w:proofErr w:type="gramEnd"/>
    </w:p>
    <w:p w14:paraId="15895B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int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no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5182913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1909DF0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[40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];</w:t>
      </w:r>
      <w:proofErr w:type="gramEnd"/>
    </w:p>
    <w:p w14:paraId="2ABE90B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>    int count=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0;</w:t>
      </w:r>
      <w:proofErr w:type="gramEnd"/>
    </w:p>
    <w:p w14:paraId="6BC1E57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q;</w:t>
      </w:r>
      <w:proofErr w:type="gramEnd"/>
    </w:p>
    <w:p w14:paraId="088DCAA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char type[10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];</w:t>
      </w:r>
      <w:proofErr w:type="gramEnd"/>
    </w:p>
    <w:p w14:paraId="42A4EF7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extern int 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4C829C6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struct node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head;</w:t>
      </w:r>
      <w:proofErr w:type="gramEnd"/>
    </w:p>
    <w:p w14:paraId="49B76A9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</w:p>
    <w:p w14:paraId="1C812C2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struct node { </w:t>
      </w:r>
    </w:p>
    <w:p w14:paraId="2286987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struct node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left;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2094336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struct node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right;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70858B6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char *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token;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4E42C29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};</w:t>
      </w:r>
    </w:p>
    <w:p w14:paraId="72300D9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%}</w:t>
      </w:r>
    </w:p>
    <w:p w14:paraId="3885776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3426A7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%union { </w:t>
      </w:r>
    </w:p>
    <w:p w14:paraId="55FBD62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struct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var_name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</w:t>
      </w:r>
    </w:p>
    <w:p w14:paraId="3952D47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char name[100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39AD5AE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struct node* 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4A84436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}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nd_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obj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4F1B96B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} </w:t>
      </w:r>
    </w:p>
    <w:p w14:paraId="70710C4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BF18D1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%token VOID </w:t>
      </w:r>
    </w:p>
    <w:p w14:paraId="3CBE57F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%token &lt;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nd_obj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&gt; CHARACTER PRINTFF SCANFF INT FLOAT CHAR FOR IF ELSE TRUE FALSE NUMBER FLOAT_NUM ID LE GE EQ NE GT LT AND OR STR ADD MULTIPLY DIVIDE SUBTRACT UNARY INCLUDE RETURN </w:t>
      </w:r>
    </w:p>
    <w:p w14:paraId="6D406EF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%type &lt;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nd_obj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&gt; headers main body return datatype expression statement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init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value arithmetic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relop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program condition else</w:t>
      </w:r>
    </w:p>
    <w:p w14:paraId="5BED352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61DAB2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%%</w:t>
      </w:r>
    </w:p>
    <w:p w14:paraId="2B3CE78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A8A8AB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program: headers main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'('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')'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'{'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body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return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'}'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$2.nd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($6.nd, $7.nd, "main");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$2.nd, "program"); head =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; } </w:t>
      </w:r>
    </w:p>
    <w:p w14:paraId="0FF79D0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2950625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0BD8CDE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headers: headers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headers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$2.nd, "headers"); }</w:t>
      </w:r>
    </w:p>
    <w:p w14:paraId="175F5F1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INCLUDE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('H'); }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}</w:t>
      </w:r>
    </w:p>
    <w:p w14:paraId="40D00F8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>;</w:t>
      </w:r>
    </w:p>
    <w:p w14:paraId="08F1B3C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B89753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main: datatype ID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('K'); }</w:t>
      </w:r>
    </w:p>
    <w:p w14:paraId="236275C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34C3E7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F05FEE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datatype: INT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(); }</w:t>
      </w:r>
    </w:p>
    <w:p w14:paraId="5411A8C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FLOAT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(); }</w:t>
      </w:r>
    </w:p>
    <w:p w14:paraId="4485D77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CHAR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(); }</w:t>
      </w:r>
    </w:p>
    <w:p w14:paraId="5DA7573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VOID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(); }</w:t>
      </w:r>
    </w:p>
    <w:p w14:paraId="77C94C7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008764A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52BF71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body: FOR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'('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statement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condition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statement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')'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'{'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body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'}'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struct node *temp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($6.nd, $8.nd, "CONDITION"); struct node *temp2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($4.nd, temp, "CONDITION");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(temp2, $11.nd, $1.name); }</w:t>
      </w:r>
    </w:p>
    <w:p w14:paraId="62B3D4B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IF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'('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condition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')'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'{'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body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'}'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else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struct node *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iff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($4.nd, $7.nd, $1.name);  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iff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, $9.nd, "if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-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else"); }</w:t>
      </w:r>
    </w:p>
    <w:p w14:paraId="27F4A39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statement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$1.nd; }</w:t>
      </w:r>
    </w:p>
    <w:p w14:paraId="6F33836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body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body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$2.nd, "statements"); }</w:t>
      </w:r>
    </w:p>
    <w:p w14:paraId="2646150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PRINTFF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'('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STR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')'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"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"); }</w:t>
      </w:r>
    </w:p>
    <w:p w14:paraId="69A1E0B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SCANFF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'('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STR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','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'&amp;'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ID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')'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"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scanf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"); }</w:t>
      </w:r>
    </w:p>
    <w:p w14:paraId="0235F21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6A96407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134E23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else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: ELSE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'{'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body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'}'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$4.nd, $1.name); }</w:t>
      </w:r>
    </w:p>
    <w:p w14:paraId="04D72A8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NULL; }</w:t>
      </w:r>
    </w:p>
    <w:p w14:paraId="4D88438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7F9295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578E10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condition: value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relop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value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$3.nd, $2.name); }</w:t>
      </w:r>
    </w:p>
    <w:p w14:paraId="795DDE6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TRUE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('K');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NULL; }</w:t>
      </w:r>
    </w:p>
    <w:p w14:paraId="212AD25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FALSE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('K');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NULL; }</w:t>
      </w:r>
    </w:p>
    <w:p w14:paraId="02D520D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NULL; }</w:t>
      </w:r>
    </w:p>
    <w:p w14:paraId="45589C0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7366E24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D02D86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statement: datatype ID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('V'); }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init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$2.nd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$2.name);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($2.nd, $4.nd, "declaration"); }</w:t>
      </w:r>
    </w:p>
    <w:p w14:paraId="01353DA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ID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'='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expression { $1.nd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$3.nd, "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"); }</w:t>
      </w:r>
    </w:p>
    <w:p w14:paraId="728A7BF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relop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expression { $1.nd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$3.nd, $2.name); }</w:t>
      </w:r>
    </w:p>
    <w:p w14:paraId="45C2A63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ID UNARY { $1.nd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(NULL, NULL, $1.name); $2.nd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$2.name);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$2.nd, "ITERATOR"); }</w:t>
      </w:r>
    </w:p>
    <w:p w14:paraId="576EAE1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UNARY ID { $1.nd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(NULL, NULL, $1.name); $2.nd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$2.name);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$2.nd, "ITERATOR"); }</w:t>
      </w:r>
    </w:p>
    <w:p w14:paraId="4C19B81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1B74CD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00C178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init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: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'='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value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$2.nd; }</w:t>
      </w:r>
    </w:p>
    <w:p w14:paraId="2AEF185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"NULL"); }</w:t>
      </w:r>
    </w:p>
    <w:p w14:paraId="318699D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3C81F0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F5B0E2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expression: expression arithmetic expression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$3.nd, $2.name); }</w:t>
      </w:r>
    </w:p>
    <w:p w14:paraId="633BF53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value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$1.nd; }</w:t>
      </w:r>
    </w:p>
    <w:p w14:paraId="0E3B3E9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1DCC0C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CDC8CA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arithmetic: ADD </w:t>
      </w:r>
    </w:p>
    <w:p w14:paraId="140CADE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SUBTRACT </w:t>
      </w:r>
    </w:p>
    <w:p w14:paraId="4578121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MULTIPLY</w:t>
      </w:r>
    </w:p>
    <w:p w14:paraId="2A5BE04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DIVIDE</w:t>
      </w:r>
    </w:p>
    <w:p w14:paraId="21B7629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34E75E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40CFA9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relop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: LT</w:t>
      </w:r>
    </w:p>
    <w:p w14:paraId="40F6B2D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GT</w:t>
      </w:r>
    </w:p>
    <w:p w14:paraId="53370A1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LE</w:t>
      </w:r>
    </w:p>
    <w:p w14:paraId="0189F79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GE</w:t>
      </w:r>
    </w:p>
    <w:p w14:paraId="24ECCF7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EQ</w:t>
      </w:r>
    </w:p>
    <w:p w14:paraId="2BDF35F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NE</w:t>
      </w:r>
    </w:p>
    <w:p w14:paraId="2D25F2C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23DF744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E7D926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value: NUMBER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('C');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}</w:t>
      </w:r>
    </w:p>
    <w:p w14:paraId="4266C5E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FLOAT_NUM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('C');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}</w:t>
      </w:r>
    </w:p>
    <w:p w14:paraId="7BC446A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CHARACTER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('C');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}</w:t>
      </w:r>
    </w:p>
    <w:p w14:paraId="33D8476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ID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$1.name); }</w:t>
      </w:r>
    </w:p>
    <w:p w14:paraId="0B38B55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1992239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66C7F9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return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: RETURN {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add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('K'); } value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';'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$1.nd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(NULL, NULL, "return");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($1.nd, $3.nd, "RETURN"); }</w:t>
      </w:r>
    </w:p>
    <w:p w14:paraId="5B68C4D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 $$.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NULL; }</w:t>
      </w:r>
    </w:p>
    <w:p w14:paraId="5D5429E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</w:p>
    <w:p w14:paraId="00D916F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3526EC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%%</w:t>
      </w:r>
    </w:p>
    <w:p w14:paraId="2C707D7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28B2EC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main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 {</w:t>
      </w:r>
    </w:p>
    <w:p w14:paraId="608DEB2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yyparse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3F84415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("\n\n \t\t\t\t\t\t PHASE 1: LEXICAL ANALYSIS 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FCC7E1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nSYMBOL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DATATYPE   TYPE   LINE NUMBER 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730D915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("_______________________________________\n\n"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6A8CB84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0;</w:t>
      </w:r>
      <w:proofErr w:type="gramEnd"/>
    </w:p>
    <w:p w14:paraId="33864C5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for(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=0;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&lt;count;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++) {</w:t>
      </w:r>
    </w:p>
    <w:p w14:paraId="422B898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("%s\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t%s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\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t%s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\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t%d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\t\n",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].type,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line_no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B4918A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5E429E9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for(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=0;i&lt;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count;i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++){</w:t>
      </w:r>
    </w:p>
    <w:p w14:paraId="3CCC143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free(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7C2FCB9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free(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].type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50A1F1E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6FCA6F4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41CE03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("\t\t\t\t\t\t PHASE 2: SYNTAX ANALYSIS 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22D3B3B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printtree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(head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</w:p>
    <w:p w14:paraId="2EA263B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26D88DC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5CC4799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8787AD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int search(char *type) {</w:t>
      </w:r>
    </w:p>
    <w:p w14:paraId="410CF7F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2991E71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>    for(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=count-1;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&gt;=0;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--) {</w:t>
      </w:r>
    </w:p>
    <w:p w14:paraId="5D5B632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if(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strcmp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, type)==0) {</w:t>
      </w:r>
    </w:p>
    <w:p w14:paraId="15F89EE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-1;</w:t>
      </w:r>
      <w:proofErr w:type="gramEnd"/>
    </w:p>
    <w:p w14:paraId="7DF59AF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break;</w:t>
      </w:r>
      <w:proofErr w:type="gramEnd"/>
    </w:p>
    <w:p w14:paraId="5246469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6D0F523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7FD1103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0;</w:t>
      </w:r>
      <w:proofErr w:type="gramEnd"/>
    </w:p>
    <w:p w14:paraId="126910D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63B7B46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990213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void add(char c) {</w:t>
      </w:r>
    </w:p>
    <w:p w14:paraId="495720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q=search(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2E813A0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if(q==0) {</w:t>
      </w:r>
    </w:p>
    <w:p w14:paraId="2E9CA2E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if(c=='H') {</w:t>
      </w:r>
    </w:p>
    <w:p w14:paraId="4A22F2E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39CE5AF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(type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3C84B30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line_no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49D4488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[count].type=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("Header"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6FEFB6C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    count+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+;</w:t>
      </w:r>
      <w:proofErr w:type="gramEnd"/>
    </w:p>
    <w:p w14:paraId="5A4449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08BF308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else if(c=='K') {</w:t>
      </w:r>
    </w:p>
    <w:p w14:paraId="29B495C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FE3207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("N/A"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760D33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line_no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7893ACF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[count].type=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("Keyword\t"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54602EB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    count+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+;</w:t>
      </w:r>
      <w:proofErr w:type="gramEnd"/>
    </w:p>
    <w:p w14:paraId="08EDF7C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2C47757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else if(c=='V') {</w:t>
      </w:r>
    </w:p>
    <w:p w14:paraId="4C715C5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33EFA1B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(type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B1AA5F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line_no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185EDEF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[count].type=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("Variable"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A9B529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    count+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+;</w:t>
      </w:r>
      <w:proofErr w:type="gramEnd"/>
    </w:p>
    <w:p w14:paraId="03BD181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0851258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else if(c=='C') {</w:t>
      </w:r>
    </w:p>
    <w:p w14:paraId="2C18C43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id_name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D2B6F1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data_type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("CONST"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65145F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line_no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=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46F58CD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 xml:space="preserve">    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symbolTable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[count].type=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strdup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("Constant"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5529D15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    count+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+;</w:t>
      </w:r>
      <w:proofErr w:type="gramEnd"/>
    </w:p>
    <w:p w14:paraId="4051461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08FA6C0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0A0FC8B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1A943C2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3D52B1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struct node*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mknode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(struct node *left, struct node *right, char *token) {   </w:t>
      </w:r>
    </w:p>
    <w:p w14:paraId="63E2F9A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struct node *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(struct node *)malloc(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sizeof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node)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59075E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char *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newstr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= (char *)malloc(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strlen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(token)+1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6206F60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newstr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, token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0195AB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-&gt;left =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left;</w:t>
      </w:r>
      <w:proofErr w:type="gramEnd"/>
    </w:p>
    <w:p w14:paraId="27B9CEB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-&gt;right =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right;</w:t>
      </w:r>
      <w:proofErr w:type="gramEnd"/>
    </w:p>
    <w:p w14:paraId="1E3CDB3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newnode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-&gt;token = 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newstr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1FB37DF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return(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newnode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3F344A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669E1DD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AEC03D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printtree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node* tree) {</w:t>
      </w:r>
    </w:p>
    <w:p w14:paraId="2B5C528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("\n\n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Traversel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-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traversal of the Parse Tree Generated: 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FD6F5D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(tree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4A0EE3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("\n\n"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6CDEF8D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40FE041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BEEA24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(struct node *tree) {</w:t>
      </w:r>
    </w:p>
    <w:p w14:paraId="3CD3FD5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int </w:t>
      </w:r>
      <w:proofErr w:type="spellStart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2BAAEF8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if (tree-&gt;left) {</w:t>
      </w:r>
    </w:p>
    <w:p w14:paraId="57B3468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(tree-&gt;left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3A6D13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01B4E8B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("%s, ", tree-&gt;token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1450CE7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if (tree-&gt;right) {</w:t>
      </w:r>
    </w:p>
    <w:p w14:paraId="7B0D42C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printInorder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(tree-&gt;right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46C6FEA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5B24B91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2ADC9DF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CA3D51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insert_type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 {</w:t>
      </w:r>
    </w:p>
    <w:p w14:paraId="643258C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lastRenderedPageBreak/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(type,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7A839A9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25CE485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75BA993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void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yyerror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const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char*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msg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 {</w:t>
      </w:r>
    </w:p>
    <w:p w14:paraId="1294716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fprintf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(stderr, "%s\n",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msg</w:t>
      </w:r>
      <w:proofErr w:type="spellEnd"/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63CF4CA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56348DF0" w14:textId="18002746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58EF5C81" w14:textId="71BCA3EA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CE94D27" w14:textId="4D41C8D4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FC24A00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1ACDFECB" w14:textId="1C488F29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proofErr w:type="spellStart"/>
      <w:proofErr w:type="gramStart"/>
      <w:r>
        <w:rPr>
          <w:rFonts w:ascii="Verdana Pro" w:hAnsi="Verdana Pro" w:cs="Segoe UI"/>
          <w:sz w:val="28"/>
          <w:szCs w:val="28"/>
          <w:lang w:val="en-US"/>
        </w:rPr>
        <w:t>lexer.l</w:t>
      </w:r>
      <w:proofErr w:type="spellEnd"/>
      <w:proofErr w:type="gramEnd"/>
    </w:p>
    <w:p w14:paraId="2762DEC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10A567"/>
          <w:sz w:val="27"/>
          <w:szCs w:val="27"/>
          <w:lang w:bidi="ar-SA"/>
        </w:rPr>
        <w:t>/* 106119100 - Rajneesh Pandey */</w:t>
      </w:r>
    </w:p>
    <w:p w14:paraId="17082A8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2F54D23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%{</w:t>
      </w:r>
    </w:p>
    <w:p w14:paraId="641158E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#include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  <w:proofErr w:type="spellStart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parser.tab.h</w:t>
      </w:r>
      <w:proofErr w:type="spellEnd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</w:p>
    <w:p w14:paraId="088C765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proofErr w:type="gramStart"/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0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0FA52BC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%}</w:t>
      </w:r>
    </w:p>
    <w:p w14:paraId="4E8CEC9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%option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yylineno</w:t>
      </w:r>
      <w:proofErr w:type="spellEnd"/>
    </w:p>
    <w:p w14:paraId="0F5C8C3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C7CA28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alpha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[a-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zA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-Z]</w:t>
      </w:r>
    </w:p>
    <w:p w14:paraId="0474E36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digit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[0-9]</w:t>
      </w:r>
    </w:p>
    <w:p w14:paraId="13439FF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unary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"++"|"--"</w:t>
      </w:r>
    </w:p>
    <w:p w14:paraId="245B674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61968F6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%%</w:t>
      </w:r>
    </w:p>
    <w:p w14:paraId="680900A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C6A8EB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  <w:proofErr w:type="spellStart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PRINTFF; }</w:t>
      </w:r>
    </w:p>
    <w:p w14:paraId="5EF0BA1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  <w:proofErr w:type="spellStart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scanf</w:t>
      </w:r>
      <w:proofErr w:type="spellEnd"/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SCANFF; }</w:t>
      </w:r>
    </w:p>
    <w:p w14:paraId="54211C5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"int"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INT; }</w:t>
      </w:r>
    </w:p>
    <w:p w14:paraId="154910B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"float"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FLOAT; }</w:t>
      </w:r>
    </w:p>
    <w:p w14:paraId="2F1337E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"char"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CHAR; }</w:t>
      </w:r>
    </w:p>
    <w:p w14:paraId="0F53DF8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"void"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VOID; }</w:t>
      </w:r>
    </w:p>
    <w:p w14:paraId="1FB2EC4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"return"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)); return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RETURN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 }</w:t>
      </w:r>
    </w:p>
    <w:p w14:paraId="2E1F160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"for"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FOR; }</w:t>
      </w:r>
    </w:p>
    <w:p w14:paraId="799D6AF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"if"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IF; }</w:t>
      </w:r>
    </w:p>
    <w:p w14:paraId="271CED0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"else"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ELSE; }</w:t>
      </w:r>
    </w:p>
    <w:p w14:paraId="1BBD1B9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^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"#include"</w:t>
      </w: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 ]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&lt;.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\.h&gt;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));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INCLUDE;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}</w:t>
      </w:r>
    </w:p>
    <w:p w14:paraId="40D8AD6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"true"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TRUE; }</w:t>
      </w:r>
    </w:p>
    <w:p w14:paraId="5381F73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"false"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FALSE; }</w:t>
      </w:r>
    </w:p>
    <w:p w14:paraId="3BF5601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[-]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?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{digit}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NUMBER; }</w:t>
      </w:r>
    </w:p>
    <w:p w14:paraId="4F74B9F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[-]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?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{digit}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\.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{digit}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{1,6}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FLOAT_NUM; }</w:t>
      </w:r>
    </w:p>
    <w:p w14:paraId="4C0ED72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{alpha}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(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{alpha}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|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{digit}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)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ID; }</w:t>
      </w:r>
    </w:p>
    <w:p w14:paraId="7060C34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{unary}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UNARY; }</w:t>
      </w:r>
    </w:p>
    <w:p w14:paraId="4B2FE83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"&lt;="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LE; }</w:t>
      </w:r>
    </w:p>
    <w:p w14:paraId="07EC37A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"&gt;="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GE; }</w:t>
      </w:r>
    </w:p>
    <w:p w14:paraId="0C20124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"=="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EQ; }</w:t>
      </w:r>
    </w:p>
    <w:p w14:paraId="456A1D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"!="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NE; }</w:t>
      </w:r>
    </w:p>
    <w:p w14:paraId="12F53E0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"&gt;"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GT; }</w:t>
      </w:r>
    </w:p>
    <w:p w14:paraId="6559195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"&lt;"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LT; }</w:t>
      </w:r>
    </w:p>
    <w:p w14:paraId="262ECC9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"&amp;&amp;"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));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AND;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}</w:t>
      </w:r>
    </w:p>
    <w:p w14:paraId="6C6AB0F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lastRenderedPageBreak/>
        <w:t>"||"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));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OR;</w:t>
      </w:r>
      <w:proofErr w:type="gram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}</w:t>
      </w:r>
    </w:p>
    <w:p w14:paraId="5413C8D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"+"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ADD; }</w:t>
      </w:r>
    </w:p>
    <w:p w14:paraId="160D13D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"-"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SUBTRACT; }</w:t>
      </w:r>
    </w:p>
    <w:p w14:paraId="0EBFAF6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"/"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DIVIDE; }</w:t>
      </w:r>
    </w:p>
    <w:p w14:paraId="6AB892A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"*"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MULTIPLY; }</w:t>
      </w:r>
    </w:p>
    <w:p w14:paraId="45DFE0A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\/\/.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; }</w:t>
      </w:r>
    </w:p>
    <w:p w14:paraId="38BA061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\/\*(.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\n)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.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\*\/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{ ; } </w:t>
      </w:r>
    </w:p>
    <w:p w14:paraId="538771C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 \t]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{ ; }</w:t>
      </w:r>
    </w:p>
    <w:p w14:paraId="0E248A3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[\n]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{ 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countn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++; }</w:t>
      </w:r>
    </w:p>
    <w:p w14:paraId="2AD7AFF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.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      { return *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 }</w:t>
      </w:r>
    </w:p>
    <w:p w14:paraId="2F87130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["]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.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["]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STR; }</w:t>
      </w:r>
    </w:p>
    <w:p w14:paraId="6BF14A54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[']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.</w:t>
      </w:r>
      <w:r w:rsidRPr="00F52B14">
        <w:rPr>
          <w:rFonts w:ascii="JetBrains Mono" w:hAnsi="JetBrains Mono" w:cs="JetBrains Mono"/>
          <w:i/>
          <w:iCs/>
          <w:color w:val="E88501"/>
          <w:sz w:val="27"/>
          <w:szCs w:val="27"/>
          <w:lang w:bidi="ar-SA"/>
        </w:rPr>
        <w:t>[']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                    {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strcpy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(yylval.nd_obj.name,(</w:t>
      </w:r>
      <w:proofErr w:type="spell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yytext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)); return CHARACTER; }</w:t>
      </w:r>
    </w:p>
    <w:p w14:paraId="22BD7C77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5A5CB61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%%</w:t>
      </w:r>
    </w:p>
    <w:p w14:paraId="31C3BBBF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3D066B3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yywrap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 {</w:t>
      </w:r>
    </w:p>
    <w:p w14:paraId="3A4C459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return 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1;</w:t>
      </w:r>
      <w:proofErr w:type="gramEnd"/>
    </w:p>
    <w:p w14:paraId="1B15C00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032EA6CA" w14:textId="2FC13421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1F997EE" w14:textId="7F4649F1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468FA381" w14:textId="0F805692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4985D630" w14:textId="723B7EF4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F825C16" w14:textId="7713A529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47B408C2" w14:textId="60C0E5D9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33E9AD5" w14:textId="73C6D7E2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E54F8A2" w14:textId="0CD31853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1958E7D8" w14:textId="02C30C16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0FB34777" w14:textId="6BC95ECC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7469C4A" w14:textId="5AE6972D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5B428073" w14:textId="21469339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B8AA436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7232B872" w14:textId="00CA6F6E" w:rsidR="00340F0C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proofErr w:type="spellStart"/>
      <w:r>
        <w:rPr>
          <w:rFonts w:ascii="Verdana Pro" w:hAnsi="Verdana Pro" w:cs="Segoe UI"/>
          <w:sz w:val="28"/>
          <w:szCs w:val="28"/>
          <w:lang w:val="en-US"/>
        </w:rPr>
        <w:lastRenderedPageBreak/>
        <w:t>input.c</w:t>
      </w:r>
      <w:proofErr w:type="spellEnd"/>
    </w:p>
    <w:p w14:paraId="71219132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363EF51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10A567"/>
          <w:sz w:val="27"/>
          <w:szCs w:val="27"/>
          <w:lang w:bidi="ar-SA"/>
        </w:rPr>
        <w:t>// /* 106119100 - Rajneesh Pandey */</w:t>
      </w:r>
    </w:p>
    <w:p w14:paraId="284DCE1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4BE76A65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#include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&lt;stdio.h&gt;</w:t>
      </w:r>
    </w:p>
    <w:p w14:paraId="07E9871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#include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&lt;string.h&gt;</w:t>
      </w:r>
    </w:p>
    <w:p w14:paraId="24EFAA5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</w:p>
    <w:p w14:paraId="19667531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main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() {</w:t>
      </w:r>
    </w:p>
    <w:p w14:paraId="0AAAAB6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proofErr w:type="gramStart"/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507D3BC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float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f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6F6BC43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proofErr w:type="gramStart"/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14547523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int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071E87E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394F4CC8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if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&lt;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 {</w:t>
      </w:r>
    </w:p>
    <w:p w14:paraId="3241552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"Hi Rajneesh!"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0F6D3B86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100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6C91428B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if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&lt;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 {</w:t>
      </w:r>
    </w:p>
    <w:p w14:paraId="1BB2B78C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proofErr w:type="spellStart"/>
      <w:r w:rsidRPr="00F52B14">
        <w:rPr>
          <w:rFonts w:ascii="JetBrains Mono" w:hAnsi="JetBrains Mono" w:cs="JetBrains Mono"/>
          <w:b/>
          <w:bCs/>
          <w:color w:val="8431C5"/>
          <w:sz w:val="27"/>
          <w:szCs w:val="27"/>
          <w:lang w:bidi="ar-SA"/>
        </w:rPr>
        <w:t>printf</w:t>
      </w:r>
      <w:proofErr w:type="spellEnd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(</w:t>
      </w:r>
      <w:r w:rsidRPr="00F52B14">
        <w:rPr>
          <w:rFonts w:ascii="JetBrains Mono" w:hAnsi="JetBrains Mono" w:cs="JetBrains Mono"/>
          <w:color w:val="E88501"/>
          <w:sz w:val="27"/>
          <w:szCs w:val="27"/>
          <w:lang w:bidi="ar-SA"/>
        </w:rPr>
        <w:t>"Hi Rajneesh!"</w:t>
      </w:r>
      <w:proofErr w:type="gramStart"/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);</w:t>
      </w:r>
      <w:proofErr w:type="gramEnd"/>
    </w:p>
    <w:p w14:paraId="323842D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100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3367EDF2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3520223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else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</w:t>
      </w:r>
    </w:p>
    <w:p w14:paraId="2CCDBF39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   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100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6C2DB15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    }</w:t>
      </w:r>
    </w:p>
    <w:p w14:paraId="2FFA3DD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2E222650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else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{</w:t>
      </w:r>
    </w:p>
    <w:p w14:paraId="6F24850E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       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x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=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3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+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 xml:space="preserve"> </w:t>
      </w:r>
      <w:r w:rsidRPr="00F52B14">
        <w:rPr>
          <w:rFonts w:ascii="JetBrains Mono" w:hAnsi="JetBrains Mono" w:cs="JetBrains Mono"/>
          <w:color w:val="6D8600"/>
          <w:sz w:val="27"/>
          <w:szCs w:val="27"/>
          <w:lang w:bidi="ar-SA"/>
        </w:rPr>
        <w:t>100</w:t>
      </w:r>
      <w:r w:rsidRPr="00F52B14">
        <w:rPr>
          <w:rFonts w:ascii="JetBrains Mono" w:hAnsi="JetBrains Mono" w:cs="JetBrains Mono"/>
          <w:color w:val="386AC3"/>
          <w:sz w:val="27"/>
          <w:szCs w:val="27"/>
          <w:lang w:bidi="ar-SA"/>
        </w:rPr>
        <w:t>*</w:t>
      </w:r>
      <w:proofErr w:type="gramStart"/>
      <w:r w:rsidRPr="00F52B14">
        <w:rPr>
          <w:rFonts w:ascii="JetBrains Mono" w:hAnsi="JetBrains Mono" w:cs="JetBrains Mono"/>
          <w:color w:val="8431C5"/>
          <w:sz w:val="27"/>
          <w:szCs w:val="27"/>
          <w:lang w:bidi="ar-SA"/>
        </w:rPr>
        <w:t>a</w:t>
      </w: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;</w:t>
      </w:r>
      <w:proofErr w:type="gramEnd"/>
    </w:p>
    <w:p w14:paraId="67115A8D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    }</w:t>
      </w:r>
    </w:p>
    <w:p w14:paraId="1FCBC5CA" w14:textId="77777777" w:rsidR="00F52B14" w:rsidRPr="00F52B14" w:rsidRDefault="00F52B14" w:rsidP="00F52B14">
      <w:pPr>
        <w:shd w:val="clear" w:color="auto" w:fill="F8F8F8"/>
        <w:spacing w:line="360" w:lineRule="atLeast"/>
        <w:rPr>
          <w:rFonts w:ascii="JetBrains Mono" w:hAnsi="JetBrains Mono" w:cs="JetBrains Mono"/>
          <w:color w:val="353535"/>
          <w:sz w:val="27"/>
          <w:szCs w:val="27"/>
          <w:lang w:bidi="ar-SA"/>
        </w:rPr>
      </w:pPr>
      <w:r w:rsidRPr="00F52B14">
        <w:rPr>
          <w:rFonts w:ascii="JetBrains Mono" w:hAnsi="JetBrains Mono" w:cs="JetBrains Mono"/>
          <w:color w:val="353535"/>
          <w:sz w:val="27"/>
          <w:szCs w:val="27"/>
          <w:lang w:bidi="ar-SA"/>
        </w:rPr>
        <w:t>}</w:t>
      </w:r>
    </w:p>
    <w:p w14:paraId="26AD18A4" w14:textId="2FCC1AE2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44302EE3" w14:textId="07838BB1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5C92B4E1" w14:textId="033202B2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309E09CF" w14:textId="39EB04F2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082991FB" w14:textId="3DD20A66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3DE5B815" w14:textId="30D3CCFB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486B7A5F" w14:textId="5E426966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34D2548F" w14:textId="0402B803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7759F832" w14:textId="51937D5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23C5118" w14:textId="7EFFBB10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8879E84" w14:textId="4677CB64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r>
        <w:rPr>
          <w:rFonts w:ascii="Verdana Pro" w:hAnsi="Verdana Pro" w:cs="Segoe UI"/>
          <w:sz w:val="28"/>
          <w:szCs w:val="28"/>
          <w:lang w:val="en-US"/>
        </w:rPr>
        <w:lastRenderedPageBreak/>
        <w:t>Output:</w:t>
      </w:r>
    </w:p>
    <w:p w14:paraId="7CC28DF8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22D6A199" w14:textId="4ECD70B5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r w:rsidRPr="00340F0C">
        <w:rPr>
          <w:rFonts w:ascii="Verdana Pro" w:hAnsi="Verdana Pro" w:cs="Segoe UI"/>
          <w:sz w:val="28"/>
          <w:szCs w:val="28"/>
          <w:lang w:val="en-US"/>
        </w:rPr>
        <w:drawing>
          <wp:inline distT="0" distB="0" distL="0" distR="0" wp14:anchorId="62A2AF89" wp14:editId="16351009">
            <wp:extent cx="6561389" cy="171464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548" w14:textId="77777777" w:rsidR="00F52B14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130F2B58" w14:textId="1EDAE202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r w:rsidRPr="00340F0C">
        <w:rPr>
          <w:rFonts w:ascii="Verdana Pro" w:hAnsi="Verdana Pro" w:cs="Segoe UI"/>
          <w:sz w:val="28"/>
          <w:szCs w:val="28"/>
          <w:lang w:val="en-US"/>
        </w:rPr>
        <w:drawing>
          <wp:inline distT="0" distB="0" distL="0" distR="0" wp14:anchorId="71A93B21" wp14:editId="560C4234">
            <wp:extent cx="4880079" cy="624840"/>
            <wp:effectExtent l="0" t="0" r="0" b="3810"/>
            <wp:docPr id="17" name="Picture 1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143" cy="62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2331" w14:textId="7786936D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00D2C3EC" w14:textId="77777777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114C1637" w14:textId="6631E2CC" w:rsidR="00FA16F2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  <w:r w:rsidRPr="00340F0C">
        <w:rPr>
          <w:rFonts w:ascii="Verdana Pro" w:hAnsi="Verdana Pro" w:cs="Segoe UI"/>
          <w:sz w:val="28"/>
          <w:szCs w:val="28"/>
          <w:lang w:val="en-US"/>
        </w:rPr>
        <w:drawing>
          <wp:inline distT="0" distB="0" distL="0" distR="0" wp14:anchorId="7BCCD11B" wp14:editId="72AED060">
            <wp:extent cx="6888480" cy="3436586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3396" cy="34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6F2" w:rsidSect="00E74B29">
      <w:footerReference w:type="even" r:id="rId15"/>
      <w:footerReference w:type="default" r:id="rId1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86C65" w14:textId="77777777" w:rsidR="00032A2B" w:rsidRDefault="00032A2B" w:rsidP="00E74B29">
      <w:r>
        <w:separator/>
      </w:r>
    </w:p>
  </w:endnote>
  <w:endnote w:type="continuationSeparator" w:id="0">
    <w:p w14:paraId="452CE66D" w14:textId="77777777" w:rsidR="00032A2B" w:rsidRDefault="00032A2B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E866" w14:textId="77777777" w:rsidR="00032A2B" w:rsidRDefault="00032A2B" w:rsidP="00E74B29">
      <w:r>
        <w:separator/>
      </w:r>
    </w:p>
  </w:footnote>
  <w:footnote w:type="continuationSeparator" w:id="0">
    <w:p w14:paraId="732F5939" w14:textId="77777777" w:rsidR="00032A2B" w:rsidRDefault="00032A2B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Za1AD2+RuwsAAAA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5F4A"/>
    <w:rsid w:val="001A7A17"/>
    <w:rsid w:val="001B2720"/>
    <w:rsid w:val="001C7D09"/>
    <w:rsid w:val="001E0ECE"/>
    <w:rsid w:val="002012DC"/>
    <w:rsid w:val="00222F68"/>
    <w:rsid w:val="002951EB"/>
    <w:rsid w:val="002B6E38"/>
    <w:rsid w:val="002D1910"/>
    <w:rsid w:val="002D2200"/>
    <w:rsid w:val="002F03AB"/>
    <w:rsid w:val="003030E0"/>
    <w:rsid w:val="003078DD"/>
    <w:rsid w:val="003172A2"/>
    <w:rsid w:val="00340F0C"/>
    <w:rsid w:val="00354826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610A09"/>
    <w:rsid w:val="0063405E"/>
    <w:rsid w:val="00665110"/>
    <w:rsid w:val="006709F1"/>
    <w:rsid w:val="006C60E6"/>
    <w:rsid w:val="00705301"/>
    <w:rsid w:val="00725B78"/>
    <w:rsid w:val="00742988"/>
    <w:rsid w:val="00764F3D"/>
    <w:rsid w:val="007C06BD"/>
    <w:rsid w:val="008079CC"/>
    <w:rsid w:val="00837914"/>
    <w:rsid w:val="008405C8"/>
    <w:rsid w:val="008434D9"/>
    <w:rsid w:val="00870AFF"/>
    <w:rsid w:val="00874FE7"/>
    <w:rsid w:val="0088776E"/>
    <w:rsid w:val="008A0FAE"/>
    <w:rsid w:val="00952F7D"/>
    <w:rsid w:val="0095496A"/>
    <w:rsid w:val="009A3347"/>
    <w:rsid w:val="009A38BA"/>
    <w:rsid w:val="00A2377C"/>
    <w:rsid w:val="00B2336B"/>
    <w:rsid w:val="00B24978"/>
    <w:rsid w:val="00B355BF"/>
    <w:rsid w:val="00B42474"/>
    <w:rsid w:val="00B43E11"/>
    <w:rsid w:val="00B54757"/>
    <w:rsid w:val="00BF3430"/>
    <w:rsid w:val="00C43C5D"/>
    <w:rsid w:val="00C466AA"/>
    <w:rsid w:val="00C755AB"/>
    <w:rsid w:val="00CA5364"/>
    <w:rsid w:val="00CB7EC7"/>
    <w:rsid w:val="00CD6D7B"/>
    <w:rsid w:val="00CE66ED"/>
    <w:rsid w:val="00CE7B79"/>
    <w:rsid w:val="00D43125"/>
    <w:rsid w:val="00D62ADF"/>
    <w:rsid w:val="00D66A3A"/>
    <w:rsid w:val="00D97A44"/>
    <w:rsid w:val="00DB2B1A"/>
    <w:rsid w:val="00DF198B"/>
    <w:rsid w:val="00E15B5F"/>
    <w:rsid w:val="00E74B29"/>
    <w:rsid w:val="00E85C50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1B2720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13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2022-02-28T17:34:00Z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