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67"/>
        <w:gridCol w:w="1773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498BC9DF" w:rsidR="00DF198B" w:rsidRPr="001A7A17" w:rsidRDefault="009A3347" w:rsidP="001A7A17">
            <w:pPr>
              <w:rPr>
                <w:sz w:val="40"/>
                <w:szCs w:val="40"/>
              </w:rPr>
            </w:pPr>
            <w:r w:rsidRPr="001A7A17">
              <w:rPr>
                <w:color w:val="FF0000"/>
                <w:sz w:val="40"/>
                <w:szCs w:val="40"/>
                <w:highlight w:val="yellow"/>
              </w:rPr>
              <w:t xml:space="preserve">Date : </w:t>
            </w:r>
            <w:r w:rsidR="002C2914">
              <w:rPr>
                <w:color w:val="FF0000"/>
                <w:sz w:val="40"/>
                <w:szCs w:val="40"/>
                <w:highlight w:val="yellow"/>
              </w:rPr>
              <w:t>29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/0</w:t>
            </w:r>
            <w:r w:rsidR="00795B80">
              <w:rPr>
                <w:color w:val="FF0000"/>
                <w:sz w:val="40"/>
                <w:szCs w:val="40"/>
                <w:highlight w:val="yellow"/>
              </w:rPr>
              <w:t>3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/2022</w:t>
            </w:r>
          </w:p>
        </w:tc>
      </w:tr>
      <w:tr w:rsidR="00DF198B" w14:paraId="198006D4" w14:textId="77777777" w:rsidTr="00B54757">
        <w:trPr>
          <w:trHeight w:val="1790"/>
        </w:trPr>
        <w:tc>
          <w:tcPr>
            <w:tcW w:w="567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065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4E67DC" w14:textId="34413A4D" w:rsidR="00B54757" w:rsidRDefault="00092E41" w:rsidP="00B54757">
            <w:pPr>
              <w:jc w:val="center"/>
              <w:rPr>
                <w:sz w:val="64"/>
                <w:szCs w:val="64"/>
                <w:u w:val="single"/>
              </w:rPr>
            </w:pPr>
            <w:r w:rsidRPr="00B54757">
              <w:rPr>
                <w:sz w:val="64"/>
                <w:szCs w:val="64"/>
              </w:rPr>
              <w:t>CS</w:t>
            </w:r>
            <w:r w:rsidR="009A3347">
              <w:rPr>
                <w:sz w:val="64"/>
                <w:szCs w:val="64"/>
              </w:rPr>
              <w:t>PC</w:t>
            </w:r>
            <w:r w:rsidR="00B54757" w:rsidRPr="00B54757">
              <w:rPr>
                <w:sz w:val="64"/>
                <w:szCs w:val="64"/>
              </w:rPr>
              <w:t>6</w:t>
            </w:r>
            <w:r w:rsidR="009A3347">
              <w:rPr>
                <w:sz w:val="64"/>
                <w:szCs w:val="64"/>
              </w:rPr>
              <w:t>2</w:t>
            </w:r>
            <w:r w:rsidRPr="00B54757">
              <w:rPr>
                <w:sz w:val="64"/>
                <w:szCs w:val="64"/>
              </w:rPr>
              <w:t xml:space="preserve"> : </w:t>
            </w:r>
            <w:r w:rsidR="0044094A" w:rsidRPr="0044094A">
              <w:rPr>
                <w:sz w:val="64"/>
                <w:szCs w:val="64"/>
              </w:rPr>
              <w:t>COMPILER DESIGN</w:t>
            </w:r>
          </w:p>
          <w:p w14:paraId="566C2157" w14:textId="701605E7" w:rsidR="00DF198B" w:rsidRPr="00B54757" w:rsidRDefault="00092E41" w:rsidP="00795B80">
            <w:pPr>
              <w:jc w:val="center"/>
              <w:rPr>
                <w:rFonts w:asciiTheme="minorHAnsi" w:hAnsiTheme="minorHAnsi"/>
                <w:b/>
                <w:bCs/>
                <w:sz w:val="64"/>
                <w:szCs w:val="64"/>
              </w:rPr>
            </w:pPr>
            <w:r w:rsidRPr="00B54757">
              <w:rPr>
                <w:rFonts w:asciiTheme="minorHAnsi" w:hAnsiTheme="minorHAnsi"/>
                <w:b/>
                <w:bCs/>
                <w:sz w:val="64"/>
                <w:szCs w:val="64"/>
              </w:rPr>
              <w:t>LAB-</w:t>
            </w:r>
            <w:r w:rsidR="002C2914">
              <w:rPr>
                <w:rFonts w:asciiTheme="minorHAnsi" w:hAnsiTheme="minorHAnsi"/>
                <w:b/>
                <w:bCs/>
                <w:sz w:val="64"/>
                <w:szCs w:val="64"/>
              </w:rPr>
              <w:t>6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B54757">
        <w:trPr>
          <w:trHeight w:val="1837"/>
        </w:trPr>
        <w:tc>
          <w:tcPr>
            <w:tcW w:w="567" w:type="dxa"/>
          </w:tcPr>
          <w:p w14:paraId="5F92C429" w14:textId="77777777" w:rsidR="00DF198B" w:rsidRDefault="00DF198B"/>
        </w:tc>
        <w:tc>
          <w:tcPr>
            <w:tcW w:w="9063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C9C0680" w14:textId="1D86AFCD" w:rsidR="003172A2" w:rsidRPr="00E641D7" w:rsidRDefault="003172A2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1A5CA5F5" w14:textId="18A6FA1F" w:rsidR="00E641D7" w:rsidRDefault="002C2914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r w:rsidRPr="002C2914">
        <w:rPr>
          <w:rFonts w:ascii="Ubuntu" w:hAnsi="Ubuntu" w:cs="Segoe UI"/>
          <w:color w:val="252424"/>
          <w:sz w:val="28"/>
          <w:szCs w:val="28"/>
          <w:shd w:val="clear" w:color="auto" w:fill="FFFFFF"/>
        </w:rPr>
        <w:lastRenderedPageBreak/>
        <w:t>Generate intermediate code for if, i</w:t>
      </w:r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f-</w:t>
      </w:r>
      <w:r w:rsidRPr="002C2914"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else and while loop in C.</w:t>
      </w:r>
    </w:p>
    <w:p w14:paraId="5D3C6688" w14:textId="77777777" w:rsidR="002C2914" w:rsidRDefault="002C2914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0526B1D1" w14:textId="2775BBCB" w:rsidR="00E641D7" w:rsidRPr="00C42943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Code:</w:t>
      </w:r>
      <w:r w:rsidR="00C42943">
        <w:rPr>
          <w:rFonts w:ascii="Ubuntu" w:hAnsi="Ubuntu" w:cs="Segoe UI"/>
          <w:color w:val="252424"/>
          <w:sz w:val="28"/>
          <w:szCs w:val="28"/>
          <w:shd w:val="clear" w:color="auto" w:fill="FFFFFF"/>
        </w:rPr>
        <w:t xml:space="preserve"> </w:t>
      </w:r>
      <w:r w:rsidR="00C42943" w:rsidRPr="00C42943">
        <w:rPr>
          <w:rFonts w:ascii="Ubuntu" w:hAnsi="Ubuntu" w:cs="Segoe UI"/>
          <w:color w:val="FF0000"/>
          <w:sz w:val="28"/>
          <w:szCs w:val="28"/>
          <w:shd w:val="clear" w:color="auto" w:fill="FFFFFF"/>
        </w:rPr>
        <w:t>If-else</w:t>
      </w:r>
    </w:p>
    <w:p w14:paraId="73F5EC90" w14:textId="3C814CD8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476DD01D" w14:textId="6AB031B4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proofErr w:type="spellStart"/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lexer.l</w:t>
      </w:r>
      <w:proofErr w:type="spellEnd"/>
    </w:p>
    <w:p w14:paraId="242403D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%{</w:t>
      </w:r>
    </w:p>
    <w:p w14:paraId="14B3798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parser.tab.h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</w:p>
    <w:p w14:paraId="444A6C5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&lt;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stdlib.h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&gt;</w:t>
      </w:r>
    </w:p>
    <w:p w14:paraId="762B0AD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&lt;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string.h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&gt;</w:t>
      </w:r>
    </w:p>
    <w:p w14:paraId="6C4BADA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&lt;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math.h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&gt;</w:t>
      </w:r>
    </w:p>
    <w:p w14:paraId="2E51A78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%}</w:t>
      </w:r>
    </w:p>
    <w:p w14:paraId="0D94A104" w14:textId="77777777" w:rsidR="00C42943" w:rsidRPr="00C42943" w:rsidRDefault="00C42943" w:rsidP="00C42943">
      <w:pPr>
        <w:shd w:val="clear" w:color="auto" w:fill="1D2021"/>
        <w:spacing w:after="270"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9F1C80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ALPHA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[A-Za-z]</w:t>
      </w:r>
    </w:p>
    <w:p w14:paraId="6B94A45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DIGIT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[0-9]</w:t>
      </w:r>
    </w:p>
    <w:p w14:paraId="4072777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%%</w:t>
      </w:r>
    </w:p>
    <w:p w14:paraId="025E482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>if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 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return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IF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7603E3C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>then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 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return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THEN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0E4625A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>else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 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return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ELSE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342073A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{ALPHA}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{ALPHA}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{DIGIT}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*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return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ID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5C00C52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{DIGIT}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+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yylval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=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atoi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yytext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 return NUM;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24981E9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 xml:space="preserve"> \t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7ADA743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\n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yyterminate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);</w:t>
      </w:r>
      <w:proofErr w:type="gramEnd"/>
    </w:p>
    <w:p w14:paraId="29AA9C9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>.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 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return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yytext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0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];</w:t>
      </w:r>
      <w:proofErr w:type="gramEnd"/>
    </w:p>
    <w:p w14:paraId="1145D82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%%</w:t>
      </w:r>
    </w:p>
    <w:p w14:paraId="046FBFC7" w14:textId="77777777" w:rsidR="00C42943" w:rsidRDefault="00C4294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5FFDA9AD" w14:textId="2665507E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proofErr w:type="spellStart"/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parser.y</w:t>
      </w:r>
      <w:proofErr w:type="spellEnd"/>
    </w:p>
    <w:p w14:paraId="6F09DC70" w14:textId="685AB0EB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037E21B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%{</w:t>
      </w:r>
    </w:p>
    <w:p w14:paraId="18E045C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&lt;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stdio.h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&gt;</w:t>
      </w:r>
    </w:p>
    <w:p w14:paraId="6EE24E3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&lt;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stdlib.h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&gt;</w:t>
      </w:r>
    </w:p>
    <w:p w14:paraId="7ADE98A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&lt;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string.h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&gt;</w:t>
      </w:r>
    </w:p>
    <w:p w14:paraId="4892F30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4882C5A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yylex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);</w:t>
      </w:r>
      <w:proofErr w:type="gramEnd"/>
    </w:p>
    <w:p w14:paraId="5BE4D37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void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yyerror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char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const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*</w:t>
      </w: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s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</w:p>
    <w:p w14:paraId="74920AA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 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fprintf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(stderr, "%s\n", s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1AF4A8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5CCB478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push(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7D83029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lastRenderedPageBreak/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pusha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60850A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pushab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80BB84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4A8E41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abcde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E441D7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second(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62ABAB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second1(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4049D49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first(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B6CD9E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third(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49F140B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474CDB2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codegen_umin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A7FB71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codegen_assigna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409EC97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codegen_assign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6A490B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codegen_assignb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2514B5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3C4610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lab1(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FCA751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lab2(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4FB251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lab3(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1CA912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432EC4E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%}</w:t>
      </w:r>
    </w:p>
    <w:p w14:paraId="7443CB6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67DFC65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%token ID NUM IF THEN ELSE</w:t>
      </w:r>
    </w:p>
    <w:p w14:paraId="0EC9358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%right '=' </w:t>
      </w:r>
    </w:p>
    <w:p w14:paraId="5818274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%left '+' '-'</w:t>
      </w:r>
    </w:p>
    <w:p w14:paraId="31A8C74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%left '*' '/'</w:t>
      </w:r>
    </w:p>
    <w:p w14:paraId="32F2F1B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%left UMINUS</w:t>
      </w:r>
    </w:p>
    <w:p w14:paraId="2D301FB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%%</w:t>
      </w:r>
    </w:p>
    <w:p w14:paraId="2A3EBE8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4420EAB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S : IF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(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Y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lab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THEN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X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lab2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ELSE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X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lab3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3DD9FB0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6E7FEF0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X :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X </w:t>
      </w:r>
      <w:proofErr w:type="spellStart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3D01647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Y : B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abc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codegen_assigna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first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7978E8F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B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&amp;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&amp;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abc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codegen_assigna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second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Y</w:t>
      </w:r>
    </w:p>
    <w:p w14:paraId="2E8D8E7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B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abc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codegen_assigna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third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Y</w:t>
      </w:r>
    </w:p>
    <w:p w14:paraId="079E48B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!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B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abcde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codegen_assigna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first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5E5848C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7BECF24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4C167A0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B : V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D</w:t>
      </w:r>
    </w:p>
    <w:p w14:paraId="15547D9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lastRenderedPageBreak/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V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&gt;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F</w:t>
      </w:r>
    </w:p>
    <w:p w14:paraId="6563E1C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V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&lt;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F</w:t>
      </w:r>
    </w:p>
    <w:p w14:paraId="43D95EC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V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!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D</w:t>
      </w:r>
    </w:p>
    <w:p w14:paraId="051660E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(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B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</w:p>
    <w:p w14:paraId="468F1DA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V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pushab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7B719D4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</w:p>
    <w:p w14:paraId="50ABB88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66D3307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F :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D</w:t>
      </w:r>
    </w:p>
    <w:p w14:paraId="4EF7371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D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pusha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7D0A7DB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168502E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D :NUM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07CD783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ID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7088B79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47F7A96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E :V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codegen_assign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032B431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+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2DB8AAC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-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207D938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*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0C927C9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/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6AC263B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(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</w:p>
    <w:p w14:paraId="3E77C8B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-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codegen_umin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%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prec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UMINUS</w:t>
      </w:r>
    </w:p>
    <w:p w14:paraId="145C8DB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V</w:t>
      </w:r>
    </w:p>
    <w:p w14:paraId="3DB49E6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NUM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552D02B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S</w:t>
      </w:r>
    </w:p>
    <w:p w14:paraId="3ACD527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71E2477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 : ID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10DDB4E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247276D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%%</w:t>
      </w:r>
    </w:p>
    <w:p w14:paraId="5646A77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6F928BD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lex.yy.c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</w:p>
    <w:p w14:paraId="640C9A1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&lt;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ctype.h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&gt;</w:t>
      </w:r>
    </w:p>
    <w:p w14:paraId="52813C0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char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100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10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];</w:t>
      </w:r>
      <w:proofErr w:type="gramEnd"/>
    </w:p>
    <w:p w14:paraId="42E99FA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top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0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179FB1B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char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i</w:t>
      </w:r>
      <w:proofErr w:type="spellEnd"/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_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2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0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";</w:t>
      </w:r>
      <w:proofErr w:type="gramEnd"/>
    </w:p>
    <w:p w14:paraId="6470F18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char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temp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2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t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";</w:t>
      </w:r>
      <w:proofErr w:type="gramEnd"/>
    </w:p>
    <w:p w14:paraId="5BEF79A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abcd</w:t>
      </w:r>
      <w:proofErr w:type="spellEnd"/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0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0D1BB85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label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20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];</w:t>
      </w:r>
      <w:proofErr w:type="gramEnd"/>
    </w:p>
    <w:p w14:paraId="7B7AC66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lnum</w:t>
      </w:r>
      <w:proofErr w:type="spellEnd"/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0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301B3CF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lastRenderedPageBreak/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ltop</w:t>
      </w:r>
      <w:proofErr w:type="spellEnd"/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0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1FFF4CE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</w:t>
      </w:r>
      <w:proofErr w:type="spellEnd"/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0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20367DC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main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</w:p>
    <w:p w14:paraId="6584342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</w:p>
    <w:p w14:paraId="1BD1957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("Enter the expression : 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2607D4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yyparse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AB3E93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4306883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6CA4B0B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int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yywrap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(){return(1);}</w:t>
      </w:r>
    </w:p>
    <w:p w14:paraId="051D788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56A50D6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pusha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15013EF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6BD9ECF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[++top]," " 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2657C8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2A671FF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pushab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5142D15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0B6541A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[++top]," 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4693AD9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[++top]," 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A76FCC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[++top]," 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1CC3B5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030DDC7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push()</w:t>
      </w:r>
    </w:p>
    <w:p w14:paraId="45CF82D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{</w:t>
      </w:r>
    </w:p>
    <w:p w14:paraId="44DC5CF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[++top],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yytext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4E8145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666099C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22F766A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0829802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3B25A16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+;</w:t>
      </w:r>
      <w:proofErr w:type="gramEnd"/>
    </w:p>
    <w:p w14:paraId="2DAD820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("\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nX%d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: if 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abcd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7460F97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474F1E4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abcde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414A425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58DF0F2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+;</w:t>
      </w:r>
      <w:proofErr w:type="gramEnd"/>
    </w:p>
    <w:p w14:paraId="0055B42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("\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nX%d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:not 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abcd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72EBD86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5CD9209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second1()</w:t>
      </w:r>
    </w:p>
    <w:p w14:paraId="10C4F66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6F2CF52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lastRenderedPageBreak/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("\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nif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true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abcd,lnum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AC5B40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("\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nif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false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abcd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,++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lnum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7D9963A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lnum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=lnum-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1;</w:t>
      </w:r>
      <w:proofErr w:type="gramEnd"/>
    </w:p>
    <w:p w14:paraId="00913DC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5EFC175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second()</w:t>
      </w:r>
    </w:p>
    <w:p w14:paraId="081958B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4F6CB16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int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xyz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0;</w:t>
      </w:r>
      <w:proofErr w:type="gramEnd"/>
    </w:p>
    <w:p w14:paraId="17DDB4B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xyz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=abcd+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1;</w:t>
      </w:r>
      <w:proofErr w:type="gramEnd"/>
    </w:p>
    <w:p w14:paraId="2F6AF8E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falg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=true else flag=false"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5DC35C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("\n if flag(true)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xyz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C08B89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("\n if flag(false)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L1"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59D43E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0D42DBB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first()</w:t>
      </w:r>
    </w:p>
    <w:p w14:paraId="58F403C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2441AC4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("flag=true else flag=false"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67B087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("\n if flag(true)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L0"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900B3E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("\n if flag(false)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L1"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B030D6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6F26B3E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third()</w:t>
      </w:r>
    </w:p>
    <w:p w14:paraId="3AD0DD2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79C1874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int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xyz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0;</w:t>
      </w:r>
      <w:proofErr w:type="gramEnd"/>
    </w:p>
    <w:p w14:paraId="106F5B4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xyz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=abcd+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1;</w:t>
      </w:r>
      <w:proofErr w:type="gramEnd"/>
    </w:p>
    <w:p w14:paraId="1B0E6EE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("flag=true else flag=false"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3C1EDF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("\n if flag(true)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L0 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1D2BFE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("\n if flag(false)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xyz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D17AF1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70A5FB5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2AA7686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{</w:t>
      </w:r>
    </w:p>
    <w:p w14:paraId="735E36A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temp,"t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064683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strcat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6FE9FA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("%s = %s %s %s\n",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[top-2],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[top-1],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140BBA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 top-=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2;</w:t>
      </w:r>
      <w:proofErr w:type="gramEnd"/>
    </w:p>
    <w:p w14:paraId="7B6C4EB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[top],temp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515644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_[0]+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+;</w:t>
      </w:r>
      <w:proofErr w:type="gramEnd"/>
    </w:p>
    <w:p w14:paraId="20B5CE4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79B7D16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BEA866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codegen_umin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0F324F9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lastRenderedPageBreak/>
        <w:t> {</w:t>
      </w:r>
    </w:p>
    <w:p w14:paraId="1823521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temp,"t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E10B26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strcat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1987A1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("%s = -%s\n",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190EDC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top-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-;</w:t>
      </w:r>
      <w:proofErr w:type="gramEnd"/>
    </w:p>
    <w:p w14:paraId="3FFE6C7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[top],temp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E94FF7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_[0]+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+;</w:t>
      </w:r>
      <w:proofErr w:type="gramEnd"/>
    </w:p>
    <w:p w14:paraId="5519E62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5D9E4EA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D3C9EF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codegen_assigna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39AAF69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6EC3EE8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("%s %s %s %s 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[top-3],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[top-2],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[top-1],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DA296C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top-=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3;</w:t>
      </w:r>
      <w:proofErr w:type="gramEnd"/>
    </w:p>
    <w:p w14:paraId="117FDD5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715BF6C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codegen_assign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701605E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{</w:t>
      </w:r>
    </w:p>
    <w:p w14:paraId="17ED6D5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("%s = %s\n",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[top-2],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A87CD1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top-=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2;</w:t>
      </w:r>
      <w:proofErr w:type="gramEnd"/>
    </w:p>
    <w:p w14:paraId="16D4A1B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764C843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codegen_assignb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70799F5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04E32A5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("%s %s %s 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[top-3],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[top-2],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[top-1]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9DB518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top-=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3;</w:t>
      </w:r>
      <w:proofErr w:type="gramEnd"/>
    </w:p>
    <w:p w14:paraId="0DD445D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23875A9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AAB096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lab()</w:t>
      </w:r>
    </w:p>
    <w:p w14:paraId="2E94974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157B3C2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("\nL0 :\n"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3BE9B9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32632B3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lab1()</w:t>
      </w:r>
    </w:p>
    <w:p w14:paraId="217DF4D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78277CE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temp,"t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DEE9F3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strcat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65F45A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("\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n%s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= not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arguement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\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n",temp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7000838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("if %s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temp,lnum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EC33DD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_[0]+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+;</w:t>
      </w:r>
      <w:proofErr w:type="gramEnd"/>
    </w:p>
    <w:p w14:paraId="032852E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label[++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ltop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]=</w:t>
      </w:r>
      <w:proofErr w:type="spellStart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lnum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proofErr w:type="gramEnd"/>
    </w:p>
    <w:p w14:paraId="3D01FE3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lastRenderedPageBreak/>
        <w:t>}</w:t>
      </w:r>
    </w:p>
    <w:p w14:paraId="1081DBE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60DDCA3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lab2()</w:t>
      </w:r>
    </w:p>
    <w:p w14:paraId="37A37AA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15A4DD8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int 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x;</w:t>
      </w:r>
      <w:proofErr w:type="gramEnd"/>
    </w:p>
    <w:p w14:paraId="70D3C98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lnum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+;</w:t>
      </w:r>
      <w:proofErr w:type="gramEnd"/>
    </w:p>
    <w:p w14:paraId="07E81EF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x=label[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ltop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--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];</w:t>
      </w:r>
      <w:proofErr w:type="gramEnd"/>
    </w:p>
    <w:p w14:paraId="6EF7824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L2\n"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84DB44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: \n",++x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4809397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label[++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ltop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]=</w:t>
      </w:r>
      <w:proofErr w:type="spellStart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lnum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proofErr w:type="gramEnd"/>
    </w:p>
    <w:p w14:paraId="24EF77B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11D11C6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E3C2CC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lab3()</w:t>
      </w:r>
    </w:p>
    <w:p w14:paraId="058DD9E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2DEE55E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int 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y;</w:t>
      </w:r>
      <w:proofErr w:type="gramEnd"/>
    </w:p>
    <w:p w14:paraId="2B63567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y=label[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ltop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--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];</w:t>
      </w:r>
      <w:proofErr w:type="gramEnd"/>
    </w:p>
    <w:p w14:paraId="1CF8E64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("L2: \n"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3A608F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7A420780" w14:textId="5226BB6D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32F11D3D" w14:textId="66FB826D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9C7848F" w14:textId="5635508B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65FC23B" w14:textId="77777777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14602C74" w14:textId="0BCECC1D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Input:</w:t>
      </w:r>
    </w:p>
    <w:p w14:paraId="17791954" w14:textId="57BFF662" w:rsidR="002C2914" w:rsidRDefault="00C42943" w:rsidP="00C42943">
      <w:pPr>
        <w:shd w:val="clear" w:color="auto" w:fill="FFFFFF"/>
        <w:spacing w:line="285" w:lineRule="atLeast"/>
        <w:ind w:left="1440" w:firstLine="720"/>
        <w:rPr>
          <w:rFonts w:ascii="Ubuntu" w:hAnsi="Ubuntu"/>
          <w:sz w:val="28"/>
          <w:szCs w:val="28"/>
        </w:rPr>
      </w:pPr>
      <w:r w:rsidRPr="00C42943">
        <w:rPr>
          <w:rFonts w:ascii="Ubuntu" w:hAnsi="Ubuntu"/>
          <w:sz w:val="28"/>
          <w:szCs w:val="28"/>
        </w:rPr>
        <w:t>if(a&gt;1){a=b+1;}else{b=a+1;}</w:t>
      </w:r>
    </w:p>
    <w:p w14:paraId="4073A8F7" w14:textId="3DECB3F1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 xml:space="preserve">Run : </w:t>
      </w:r>
    </w:p>
    <w:p w14:paraId="3CBFEA3C" w14:textId="19613568" w:rsidR="00E641D7" w:rsidRPr="00E641D7" w:rsidRDefault="00C4294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C42943">
        <w:rPr>
          <w:rFonts w:ascii="Ubuntu" w:hAnsi="Ubuntu"/>
          <w:sz w:val="28"/>
          <w:szCs w:val="28"/>
        </w:rPr>
        <w:drawing>
          <wp:inline distT="0" distB="0" distL="0" distR="0" wp14:anchorId="414AA23C" wp14:editId="673EAE43">
            <wp:extent cx="6576630" cy="1661304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462E" w14:textId="60434F7C" w:rsidR="0039195A" w:rsidRDefault="00E641D7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E641D7">
        <w:rPr>
          <w:rFonts w:ascii="Ubuntu" w:hAnsi="Ubuntu"/>
          <w:sz w:val="28"/>
          <w:szCs w:val="28"/>
        </w:rPr>
        <w:t xml:space="preserve">Output : </w:t>
      </w:r>
    </w:p>
    <w:p w14:paraId="114D209E" w14:textId="3C26FF65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C42943">
        <w:rPr>
          <w:rFonts w:ascii="Ubuntu" w:hAnsi="Ubuntu"/>
          <w:sz w:val="28"/>
          <w:szCs w:val="28"/>
        </w:rPr>
        <w:lastRenderedPageBreak/>
        <w:drawing>
          <wp:inline distT="0" distB="0" distL="0" distR="0" wp14:anchorId="0AE459A0" wp14:editId="754F146E">
            <wp:extent cx="5342083" cy="3863675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A9DF" w14:textId="71988FDC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04D3CE22" w14:textId="4C978E58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D3CB54F" w14:textId="4D0494C1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43CB9019" w14:textId="7363DCB4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916EC7C" w14:textId="5F7B3E11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1608F708" w14:textId="70F9B41D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367F9DF1" w14:textId="58DB057C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56E4534" w14:textId="5261CFF4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0D73AB58" w14:textId="2981116F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7868738" w14:textId="5EFE5C83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F300061" w14:textId="4F8B6D91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32F735D5" w14:textId="50D90445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3085A761" w14:textId="127305B0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1ADF56C" w14:textId="69AD0AD2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2E850B48" w14:textId="410E9FB3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91167FF" w14:textId="5BCF96E6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45DCD9A9" w14:textId="4496F5A5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E5A9F31" w14:textId="259A1C5B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243E84C9" w14:textId="0D78CF91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EBF9828" w14:textId="473D365C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125B3CC5" w14:textId="513700C5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4625700A" w14:textId="25480DBF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8441142" w14:textId="77777777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7278B1D7" w14:textId="1C976FB7" w:rsidR="00C42943" w:rsidRPr="00C42943" w:rsidRDefault="00C42943" w:rsidP="00C42943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lastRenderedPageBreak/>
        <w:t xml:space="preserve">Code: </w:t>
      </w:r>
      <w:r>
        <w:rPr>
          <w:rFonts w:ascii="Ubuntu" w:hAnsi="Ubuntu" w:cs="Segoe UI"/>
          <w:color w:val="FF0000"/>
          <w:sz w:val="28"/>
          <w:szCs w:val="28"/>
          <w:shd w:val="clear" w:color="auto" w:fill="FFFFFF"/>
        </w:rPr>
        <w:t>While</w:t>
      </w:r>
    </w:p>
    <w:p w14:paraId="1B4B72F4" w14:textId="77777777" w:rsidR="00C42943" w:rsidRDefault="00C42943" w:rsidP="00C42943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3885B935" w14:textId="69602D63" w:rsidR="00C42943" w:rsidRDefault="00C42943" w:rsidP="00C42943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proofErr w:type="spellStart"/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lexer.l</w:t>
      </w:r>
      <w:proofErr w:type="spellEnd"/>
    </w:p>
    <w:p w14:paraId="5F8D27F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%{</w:t>
      </w:r>
    </w:p>
    <w:p w14:paraId="4543784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parser.tab.h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</w:p>
    <w:p w14:paraId="486A79E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%}</w:t>
      </w:r>
    </w:p>
    <w:p w14:paraId="37D2CC7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ALPHA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[A-Za-z]</w:t>
      </w:r>
    </w:p>
    <w:p w14:paraId="2CFB94C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DIGIT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[0-9]</w:t>
      </w:r>
    </w:p>
    <w:p w14:paraId="4A87671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%%</w:t>
      </w:r>
    </w:p>
    <w:p w14:paraId="4789C9A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>while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return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WHILE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0C0AA4C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{ALPHA}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{ALPHA}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{DIGIT}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*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return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ID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0F6113B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{DIGIT}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+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yylval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=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atoi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yytext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 return NUM;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1A3EBCC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 xml:space="preserve"> \t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73DE1CC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\n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yyterminate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);</w:t>
      </w:r>
      <w:proofErr w:type="gramEnd"/>
    </w:p>
    <w:p w14:paraId="2B03C8E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>.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                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return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yytext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0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];</w:t>
      </w:r>
      <w:proofErr w:type="gramEnd"/>
    </w:p>
    <w:p w14:paraId="4B3E228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%%</w:t>
      </w:r>
    </w:p>
    <w:p w14:paraId="29BE5C4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29BA195D" w14:textId="77777777" w:rsidR="00C42943" w:rsidRDefault="00C42943" w:rsidP="00C42943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41479700" w14:textId="58A41ACD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proofErr w:type="spellStart"/>
      <w:r>
        <w:rPr>
          <w:rFonts w:ascii="Ubuntu" w:hAnsi="Ubuntu"/>
          <w:sz w:val="28"/>
          <w:szCs w:val="28"/>
        </w:rPr>
        <w:t>parser.y</w:t>
      </w:r>
      <w:proofErr w:type="spellEnd"/>
    </w:p>
    <w:p w14:paraId="2AA511CD" w14:textId="589BB846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6FAB3C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%{</w:t>
      </w:r>
    </w:p>
    <w:p w14:paraId="3AD0134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lex.yy.c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</w:p>
    <w:p w14:paraId="5B7FEB1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&lt;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ctype.h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&gt;</w:t>
      </w:r>
    </w:p>
    <w:p w14:paraId="556AFE4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#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include</w:t>
      </w:r>
      <w:r w:rsidRPr="00C42943">
        <w:rPr>
          <w:rFonts w:ascii="Fantasque Sans Mono" w:hAnsi="Fantasque Sans Mono"/>
          <w:color w:val="FE8019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&lt;</w:t>
      </w:r>
      <w:proofErr w:type="spellStart"/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string.h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&gt;</w:t>
      </w:r>
    </w:p>
    <w:p w14:paraId="04AA3F6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yylex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);</w:t>
      </w:r>
      <w:proofErr w:type="gramEnd"/>
    </w:p>
    <w:p w14:paraId="124F99E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void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yyerror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</w:t>
      </w: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char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const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*</w:t>
      </w: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s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</w:p>
    <w:p w14:paraId="12CF147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 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fprintf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(stderr, "%s\n", s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D502CB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77D1018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push(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834CB6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  ;</w:t>
      </w:r>
      <w:proofErr w:type="gramEnd"/>
    </w:p>
    <w:p w14:paraId="0C6CC26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codegen_umin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4369DC6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codegen_assign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4F393B1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lab1(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19D2C8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lab2(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5C35B2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lab3(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28D45B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%}</w:t>
      </w:r>
    </w:p>
    <w:p w14:paraId="50B7F65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3C731DC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%token ID NUM WHILE</w:t>
      </w:r>
    </w:p>
    <w:p w14:paraId="274B67B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lastRenderedPageBreak/>
        <w:t>%right '='</w:t>
      </w:r>
    </w:p>
    <w:p w14:paraId="12D799D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%left '+' '-'</w:t>
      </w:r>
    </w:p>
    <w:p w14:paraId="7434F72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%left '*' '/'</w:t>
      </w:r>
    </w:p>
    <w:p w14:paraId="2EFAD2F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%left UMINUS</w:t>
      </w:r>
    </w:p>
    <w:p w14:paraId="677CE76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%%</w:t>
      </w:r>
    </w:p>
    <w:p w14:paraId="3DC592A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5F97509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 : WHILE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lab1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(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lab2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lab3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4AFC188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44460B8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E :V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codegen_assign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4E34DFA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+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5D7510E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-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6F16B58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*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553ED1A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/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65FF181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(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)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</w:p>
    <w:p w14:paraId="064C0B5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-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'{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E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proofErr w:type="spellStart"/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codegen_umin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%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prec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UMINUS</w:t>
      </w:r>
    </w:p>
    <w:p w14:paraId="2E5AD78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V</w:t>
      </w:r>
    </w:p>
    <w:p w14:paraId="6E0C0DB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|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NUM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5F7823D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1F03C5A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 : ID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push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;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}</w:t>
      </w:r>
    </w:p>
    <w:p w14:paraId="6EC2434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</w:p>
    <w:p w14:paraId="2D9BC9B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%%</w:t>
      </w:r>
    </w:p>
    <w:p w14:paraId="4C956F7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BE295E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char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100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10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];</w:t>
      </w:r>
      <w:proofErr w:type="gramEnd"/>
    </w:p>
    <w:p w14:paraId="5E9D9F0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top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0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5FEB914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char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i</w:t>
      </w:r>
      <w:proofErr w:type="spellEnd"/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_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2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0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";</w:t>
      </w:r>
      <w:proofErr w:type="gramEnd"/>
    </w:p>
    <w:p w14:paraId="6B31760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char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83A598"/>
          <w:sz w:val="27"/>
          <w:szCs w:val="27"/>
          <w:lang w:bidi="ar-SA"/>
        </w:rPr>
        <w:t>temp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[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2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]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</w:t>
      </w:r>
      <w:r w:rsidRPr="00C42943">
        <w:rPr>
          <w:rFonts w:ascii="Fantasque Sans Mono" w:hAnsi="Fantasque Sans Mono"/>
          <w:color w:val="B8BB26"/>
          <w:sz w:val="27"/>
          <w:szCs w:val="27"/>
          <w:lang w:bidi="ar-SA"/>
        </w:rPr>
        <w:t>t</w:t>
      </w:r>
      <w:proofErr w:type="gramStart"/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";</w:t>
      </w:r>
      <w:proofErr w:type="gramEnd"/>
    </w:p>
    <w:p w14:paraId="6389186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D7ABE1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lnum</w:t>
      </w:r>
      <w:proofErr w:type="spellEnd"/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1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08DACCC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start</w:t>
      </w:r>
      <w:r w:rsidRPr="00C42943">
        <w:rPr>
          <w:rFonts w:ascii="Fantasque Sans Mono" w:hAnsi="Fantasque Sans Mono"/>
          <w:color w:val="8EC07C"/>
          <w:sz w:val="27"/>
          <w:szCs w:val="27"/>
          <w:lang w:bidi="ar-SA"/>
        </w:rPr>
        <w:t>=</w:t>
      </w:r>
      <w:proofErr w:type="gramStart"/>
      <w:r w:rsidRPr="00C42943">
        <w:rPr>
          <w:rFonts w:ascii="Fantasque Sans Mono" w:hAnsi="Fantasque Sans Mono"/>
          <w:color w:val="D3869B"/>
          <w:sz w:val="27"/>
          <w:szCs w:val="27"/>
          <w:lang w:bidi="ar-SA"/>
        </w:rPr>
        <w:t>1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;</w:t>
      </w:r>
      <w:proofErr w:type="gramEnd"/>
    </w:p>
    <w:p w14:paraId="4CEDA02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FB4934"/>
          <w:sz w:val="27"/>
          <w:szCs w:val="27"/>
          <w:lang w:bidi="ar-SA"/>
        </w:rPr>
        <w:t>int</w:t>
      </w: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r w:rsidRPr="00C42943">
        <w:rPr>
          <w:rFonts w:ascii="Fantasque Sans Mono" w:hAnsi="Fantasque Sans Mono"/>
          <w:color w:val="FABD2F"/>
          <w:sz w:val="27"/>
          <w:szCs w:val="27"/>
          <w:lang w:bidi="ar-SA"/>
        </w:rPr>
        <w:t>main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()</w:t>
      </w:r>
    </w:p>
    <w:p w14:paraId="532650D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r w:rsidRPr="00C42943">
        <w:rPr>
          <w:rFonts w:ascii="Fantasque Sans Mono" w:hAnsi="Fantasque Sans Mono"/>
          <w:color w:val="A89984"/>
          <w:sz w:val="27"/>
          <w:szCs w:val="27"/>
          <w:lang w:bidi="ar-SA"/>
        </w:rPr>
        <w:t>{</w:t>
      </w:r>
    </w:p>
    <w:p w14:paraId="7FF8ED7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("Enter the expression : 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BBA335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yyparse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1504D1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00A99BC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05CA253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int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yywrap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(){</w:t>
      </w:r>
    </w:p>
    <w:p w14:paraId="37039BD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 return(1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07E704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lastRenderedPageBreak/>
        <w:t>}</w:t>
      </w:r>
    </w:p>
    <w:p w14:paraId="2DA6271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5A375CC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push()</w:t>
      </w:r>
    </w:p>
    <w:p w14:paraId="18EEFE9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{</w:t>
      </w:r>
    </w:p>
    <w:p w14:paraId="23A96E2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[++top],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yytext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5F28CD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35126F1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F3DCFA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21532563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{</w:t>
      </w:r>
    </w:p>
    <w:p w14:paraId="0DCE0EE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temp,"t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51E4F6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strcat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6D988B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 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("%s = %s %s %s\n",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[top-2],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[top-1],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425FEF2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 top-=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2;</w:t>
      </w:r>
      <w:proofErr w:type="gramEnd"/>
    </w:p>
    <w:p w14:paraId="7566E7A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[top],temp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7D3251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_[0]+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+;</w:t>
      </w:r>
      <w:proofErr w:type="gramEnd"/>
    </w:p>
    <w:p w14:paraId="4A42378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6958DF8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1851631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codegen_umin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39B113D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{</w:t>
      </w:r>
    </w:p>
    <w:p w14:paraId="5953083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temp,"t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16F933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strcat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106F0E9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("%s = -%s\n",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F8F11B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top-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-;</w:t>
      </w:r>
      <w:proofErr w:type="gramEnd"/>
    </w:p>
    <w:p w14:paraId="7EA6898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[top],temp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5F775F5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_[0]+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+;</w:t>
      </w:r>
      <w:proofErr w:type="gramEnd"/>
    </w:p>
    <w:p w14:paraId="1175178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5414D350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3DFB772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void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codegen_assign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()</w:t>
      </w:r>
    </w:p>
    <w:p w14:paraId="7317243A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{</w:t>
      </w:r>
    </w:p>
    <w:p w14:paraId="59D5B81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("%s = %s\n",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[top-2],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7703F6EF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top-=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2;</w:t>
      </w:r>
      <w:proofErr w:type="gramEnd"/>
    </w:p>
    <w:p w14:paraId="6E2531F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23FA0C53" w14:textId="77777777" w:rsidR="00C42943" w:rsidRPr="00C42943" w:rsidRDefault="00C42943" w:rsidP="00C42943">
      <w:pPr>
        <w:shd w:val="clear" w:color="auto" w:fill="1D2021"/>
        <w:spacing w:after="270"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br/>
      </w:r>
    </w:p>
    <w:p w14:paraId="4AB785EC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lab1()</w:t>
      </w:r>
    </w:p>
    <w:p w14:paraId="7D998A4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065B5E1B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lastRenderedPageBreak/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: 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lnum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7A35D2D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7DE6D301" w14:textId="77777777" w:rsidR="00C42943" w:rsidRPr="00C42943" w:rsidRDefault="00C42943" w:rsidP="00C42943">
      <w:pPr>
        <w:shd w:val="clear" w:color="auto" w:fill="1D2021"/>
        <w:spacing w:after="270"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1B39B717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lab2()</w:t>
      </w:r>
    </w:p>
    <w:p w14:paraId="1031AC39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5CA8C96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strcpy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temp,"t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"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5242F47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strcat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6DAA669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("%s = not %s\n",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temp,st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[top]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D2E2FA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("if %s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temp,lnum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2FE8000D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i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_[0]+</w:t>
      </w:r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+;</w:t>
      </w:r>
      <w:proofErr w:type="gramEnd"/>
    </w:p>
    <w:p w14:paraId="7256C464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 }</w:t>
      </w:r>
    </w:p>
    <w:p w14:paraId="05B93016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2C7663E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void lab3()</w:t>
      </w:r>
    </w:p>
    <w:p w14:paraId="54E4742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{</w:t>
      </w:r>
    </w:p>
    <w:p w14:paraId="5B49F6EE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goto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 xml:space="preserve"> \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n",start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3F92E9B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printf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("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L%d</w:t>
      </w:r>
      <w:proofErr w:type="spellEnd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: \n",</w:t>
      </w:r>
      <w:proofErr w:type="spell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lnum</w:t>
      </w:r>
      <w:proofErr w:type="spellEnd"/>
      <w:proofErr w:type="gramStart"/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);</w:t>
      </w:r>
      <w:proofErr w:type="gramEnd"/>
    </w:p>
    <w:p w14:paraId="021D08D8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  <w:r w:rsidRPr="00C42943">
        <w:rPr>
          <w:rFonts w:ascii="Fantasque Sans Mono" w:hAnsi="Fantasque Sans Mono"/>
          <w:color w:val="EBDBB2"/>
          <w:sz w:val="27"/>
          <w:szCs w:val="27"/>
          <w:lang w:bidi="ar-SA"/>
        </w:rPr>
        <w:t>}</w:t>
      </w:r>
    </w:p>
    <w:p w14:paraId="2EE90782" w14:textId="77777777" w:rsidR="00C42943" w:rsidRPr="00C42943" w:rsidRDefault="00C42943" w:rsidP="00C42943">
      <w:pPr>
        <w:shd w:val="clear" w:color="auto" w:fill="1D2021"/>
        <w:spacing w:line="360" w:lineRule="atLeast"/>
        <w:rPr>
          <w:rFonts w:ascii="Fantasque Sans Mono" w:hAnsi="Fantasque Sans Mono"/>
          <w:color w:val="EBDBB2"/>
          <w:sz w:val="27"/>
          <w:szCs w:val="27"/>
          <w:lang w:bidi="ar-SA"/>
        </w:rPr>
      </w:pPr>
    </w:p>
    <w:p w14:paraId="68F945F8" w14:textId="77777777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3CF73D6" w14:textId="77777777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13E1D022" w14:textId="19A8AB75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input</w:t>
      </w:r>
    </w:p>
    <w:p w14:paraId="76C67401" w14:textId="2D92BE3A" w:rsidR="00C42943" w:rsidRDefault="00C42943" w:rsidP="00C42943">
      <w:pPr>
        <w:shd w:val="clear" w:color="auto" w:fill="FFFFFF"/>
        <w:spacing w:line="285" w:lineRule="atLeast"/>
        <w:ind w:left="720" w:firstLine="720"/>
        <w:rPr>
          <w:rFonts w:ascii="Ubuntu" w:hAnsi="Ubuntu"/>
          <w:sz w:val="28"/>
          <w:szCs w:val="28"/>
        </w:rPr>
      </w:pPr>
      <w:r w:rsidRPr="00C42943">
        <w:rPr>
          <w:rFonts w:ascii="Ubuntu" w:hAnsi="Ubuntu"/>
          <w:sz w:val="28"/>
          <w:szCs w:val="28"/>
        </w:rPr>
        <w:t>while(k=c/s)k=k*</w:t>
      </w:r>
      <w:proofErr w:type="spellStart"/>
      <w:r w:rsidRPr="00C42943">
        <w:rPr>
          <w:rFonts w:ascii="Ubuntu" w:hAnsi="Ubuntu"/>
          <w:sz w:val="28"/>
          <w:szCs w:val="28"/>
        </w:rPr>
        <w:t>c+</w:t>
      </w:r>
      <w:proofErr w:type="gramStart"/>
      <w:r w:rsidRPr="00C42943">
        <w:rPr>
          <w:rFonts w:ascii="Ubuntu" w:hAnsi="Ubuntu"/>
          <w:sz w:val="28"/>
          <w:szCs w:val="28"/>
        </w:rPr>
        <w:t>d</w:t>
      </w:r>
      <w:proofErr w:type="spellEnd"/>
      <w:r w:rsidRPr="00C42943">
        <w:rPr>
          <w:rFonts w:ascii="Ubuntu" w:hAnsi="Ubuntu"/>
          <w:sz w:val="28"/>
          <w:szCs w:val="28"/>
        </w:rPr>
        <w:t>;</w:t>
      </w:r>
      <w:proofErr w:type="gramEnd"/>
    </w:p>
    <w:p w14:paraId="4FCCF111" w14:textId="79EADB2D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run</w:t>
      </w:r>
    </w:p>
    <w:p w14:paraId="41E74E39" w14:textId="0467EC69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C42943">
        <w:rPr>
          <w:rFonts w:ascii="Ubuntu" w:hAnsi="Ubuntu"/>
          <w:sz w:val="28"/>
          <w:szCs w:val="28"/>
        </w:rPr>
        <w:drawing>
          <wp:inline distT="0" distB="0" distL="0" distR="0" wp14:anchorId="21E52148" wp14:editId="6E3A9647">
            <wp:extent cx="4732430" cy="181371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17E1" w14:textId="10047BB2" w:rsidR="00C42943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Output</w:t>
      </w:r>
    </w:p>
    <w:p w14:paraId="0EB4CE86" w14:textId="32650BAB" w:rsidR="00C42943" w:rsidRPr="002C2914" w:rsidRDefault="00C42943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C42943">
        <w:rPr>
          <w:rFonts w:ascii="Ubuntu" w:hAnsi="Ubuntu"/>
          <w:sz w:val="28"/>
          <w:szCs w:val="28"/>
        </w:rPr>
        <w:lastRenderedPageBreak/>
        <w:drawing>
          <wp:inline distT="0" distB="0" distL="0" distR="0" wp14:anchorId="697D6793" wp14:editId="0AFB650C">
            <wp:extent cx="4907705" cy="2194750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943" w:rsidRPr="002C2914" w:rsidSect="00E74B29">
      <w:footerReference w:type="even" r:id="rId16"/>
      <w:footerReference w:type="default" r:id="rId17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6B818" w14:textId="77777777" w:rsidR="001C3237" w:rsidRDefault="001C3237" w:rsidP="00E74B29">
      <w:r>
        <w:separator/>
      </w:r>
    </w:p>
  </w:endnote>
  <w:endnote w:type="continuationSeparator" w:id="0">
    <w:p w14:paraId="7665CBA9" w14:textId="77777777" w:rsidR="001C3237" w:rsidRDefault="001C323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antasque Sans Mono">
    <w:panose1 w:val="020B0609020204030204"/>
    <w:charset w:val="00"/>
    <w:family w:val="modern"/>
    <w:notTrueType/>
    <w:pitch w:val="fixed"/>
    <w:sig w:usb0="800002EF" w:usb1="1000396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1666A" w14:textId="77777777" w:rsidR="001C3237" w:rsidRDefault="001C3237" w:rsidP="00E74B29">
      <w:r>
        <w:separator/>
      </w:r>
    </w:p>
  </w:footnote>
  <w:footnote w:type="continuationSeparator" w:id="0">
    <w:p w14:paraId="45EBC823" w14:textId="77777777" w:rsidR="001C3237" w:rsidRDefault="001C323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2C05F1"/>
    <w:multiLevelType w:val="hybridMultilevel"/>
    <w:tmpl w:val="1F94F6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B7103"/>
    <w:multiLevelType w:val="multilevel"/>
    <w:tmpl w:val="B9E2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3A00B0"/>
    <w:multiLevelType w:val="multilevel"/>
    <w:tmpl w:val="227A2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9"/>
  </w:num>
  <w:num w:numId="5">
    <w:abstractNumId w:val="2"/>
  </w:num>
  <w:num w:numId="6">
    <w:abstractNumId w:val="7"/>
  </w:num>
  <w:num w:numId="7">
    <w:abstractNumId w:val="0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YZGtQDR6sDdLQAAAA=="/>
  </w:docVars>
  <w:rsids>
    <w:rsidRoot w:val="00092E41"/>
    <w:rsid w:val="00032A2B"/>
    <w:rsid w:val="00086FA5"/>
    <w:rsid w:val="00092E41"/>
    <w:rsid w:val="00096D6B"/>
    <w:rsid w:val="000A4255"/>
    <w:rsid w:val="000E4641"/>
    <w:rsid w:val="001172D0"/>
    <w:rsid w:val="00151F66"/>
    <w:rsid w:val="00177F8D"/>
    <w:rsid w:val="00182C4D"/>
    <w:rsid w:val="00185F4A"/>
    <w:rsid w:val="001A7A17"/>
    <w:rsid w:val="001B2720"/>
    <w:rsid w:val="001C3237"/>
    <w:rsid w:val="001C7D09"/>
    <w:rsid w:val="001E0ECE"/>
    <w:rsid w:val="002012DC"/>
    <w:rsid w:val="00222F68"/>
    <w:rsid w:val="002951EB"/>
    <w:rsid w:val="002B6E38"/>
    <w:rsid w:val="002C2914"/>
    <w:rsid w:val="002D1910"/>
    <w:rsid w:val="002D2200"/>
    <w:rsid w:val="002F03AB"/>
    <w:rsid w:val="003030E0"/>
    <w:rsid w:val="003078DD"/>
    <w:rsid w:val="003172A2"/>
    <w:rsid w:val="00340F0C"/>
    <w:rsid w:val="00354826"/>
    <w:rsid w:val="0039195A"/>
    <w:rsid w:val="00395D77"/>
    <w:rsid w:val="003A49C6"/>
    <w:rsid w:val="003B5034"/>
    <w:rsid w:val="003F3D1D"/>
    <w:rsid w:val="0040564B"/>
    <w:rsid w:val="00414139"/>
    <w:rsid w:val="0044094A"/>
    <w:rsid w:val="0045557C"/>
    <w:rsid w:val="0048120C"/>
    <w:rsid w:val="0048750B"/>
    <w:rsid w:val="004909D9"/>
    <w:rsid w:val="004F22FB"/>
    <w:rsid w:val="00521481"/>
    <w:rsid w:val="0056636B"/>
    <w:rsid w:val="005D252A"/>
    <w:rsid w:val="005D6FA6"/>
    <w:rsid w:val="00610A09"/>
    <w:rsid w:val="0063405E"/>
    <w:rsid w:val="00665110"/>
    <w:rsid w:val="006709F1"/>
    <w:rsid w:val="006C60E6"/>
    <w:rsid w:val="00705301"/>
    <w:rsid w:val="00725B78"/>
    <w:rsid w:val="00742988"/>
    <w:rsid w:val="00764F3D"/>
    <w:rsid w:val="00795B80"/>
    <w:rsid w:val="007C06BD"/>
    <w:rsid w:val="008079CC"/>
    <w:rsid w:val="00837914"/>
    <w:rsid w:val="008405C8"/>
    <w:rsid w:val="008434D9"/>
    <w:rsid w:val="00870AFF"/>
    <w:rsid w:val="00874FE7"/>
    <w:rsid w:val="0088776E"/>
    <w:rsid w:val="008A0FAE"/>
    <w:rsid w:val="008B72F9"/>
    <w:rsid w:val="00952F7D"/>
    <w:rsid w:val="0095496A"/>
    <w:rsid w:val="009A3347"/>
    <w:rsid w:val="009A38BA"/>
    <w:rsid w:val="00A2377C"/>
    <w:rsid w:val="00A25A42"/>
    <w:rsid w:val="00B2336B"/>
    <w:rsid w:val="00B24978"/>
    <w:rsid w:val="00B355BF"/>
    <w:rsid w:val="00B42474"/>
    <w:rsid w:val="00B43E11"/>
    <w:rsid w:val="00B54757"/>
    <w:rsid w:val="00B80B03"/>
    <w:rsid w:val="00BF3430"/>
    <w:rsid w:val="00C42943"/>
    <w:rsid w:val="00C43C5D"/>
    <w:rsid w:val="00C466AA"/>
    <w:rsid w:val="00C755AB"/>
    <w:rsid w:val="00CA5364"/>
    <w:rsid w:val="00CB7EC7"/>
    <w:rsid w:val="00CC3F0D"/>
    <w:rsid w:val="00CD6D7B"/>
    <w:rsid w:val="00CE66ED"/>
    <w:rsid w:val="00CE7B79"/>
    <w:rsid w:val="00D43125"/>
    <w:rsid w:val="00D62ADF"/>
    <w:rsid w:val="00D66A3A"/>
    <w:rsid w:val="00D97A44"/>
    <w:rsid w:val="00DB2B1A"/>
    <w:rsid w:val="00DF198B"/>
    <w:rsid w:val="00E15B5F"/>
    <w:rsid w:val="00E641D7"/>
    <w:rsid w:val="00E74B29"/>
    <w:rsid w:val="00E85C50"/>
    <w:rsid w:val="00ED6CB6"/>
    <w:rsid w:val="00EF19F9"/>
    <w:rsid w:val="00EF7945"/>
    <w:rsid w:val="00F50791"/>
    <w:rsid w:val="00F52B14"/>
    <w:rsid w:val="00F604F0"/>
    <w:rsid w:val="00FA16F2"/>
    <w:rsid w:val="00FB2F1A"/>
    <w:rsid w:val="00FC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C42943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5D252A"/>
    <w:pPr>
      <w:spacing w:before="100" w:beforeAutospacing="1" w:after="100" w:afterAutospacing="1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14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2022-03-30T18:24:00Z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