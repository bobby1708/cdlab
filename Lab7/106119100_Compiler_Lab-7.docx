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FEB8B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1EE081D6" wp14:editId="3F7FE2C6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567"/>
        <w:gridCol w:w="1773"/>
        <w:gridCol w:w="57"/>
        <w:gridCol w:w="5995"/>
        <w:gridCol w:w="68"/>
        <w:gridCol w:w="1170"/>
        <w:gridCol w:w="1002"/>
        <w:gridCol w:w="158"/>
      </w:tblGrid>
      <w:tr w:rsidR="00DF198B" w14:paraId="0EA6A1C3" w14:textId="77777777" w:rsidTr="00B54757">
        <w:trPr>
          <w:trHeight w:val="888"/>
        </w:trPr>
        <w:tc>
          <w:tcPr>
            <w:tcW w:w="10790" w:type="dxa"/>
            <w:gridSpan w:val="8"/>
          </w:tcPr>
          <w:p w14:paraId="11FC1462" w14:textId="3B7CB232" w:rsidR="00DF198B" w:rsidRPr="001A7A17" w:rsidRDefault="009A3347" w:rsidP="001A7A17">
            <w:pPr>
              <w:rPr>
                <w:sz w:val="40"/>
                <w:szCs w:val="40"/>
              </w:rPr>
            </w:pPr>
            <w:r w:rsidRPr="001A7A17">
              <w:rPr>
                <w:color w:val="FF0000"/>
                <w:sz w:val="40"/>
                <w:szCs w:val="40"/>
                <w:highlight w:val="yellow"/>
              </w:rPr>
              <w:t xml:space="preserve">Date : </w:t>
            </w:r>
            <w:r w:rsidR="00A67FC1">
              <w:rPr>
                <w:color w:val="FF0000"/>
                <w:sz w:val="40"/>
                <w:szCs w:val="40"/>
                <w:highlight w:val="yellow"/>
              </w:rPr>
              <w:t>20</w:t>
            </w:r>
            <w:r w:rsidRPr="001A7A17">
              <w:rPr>
                <w:color w:val="FF0000"/>
                <w:sz w:val="40"/>
                <w:szCs w:val="40"/>
                <w:highlight w:val="yellow"/>
              </w:rPr>
              <w:t>/0</w:t>
            </w:r>
            <w:r w:rsidR="00A67FC1">
              <w:rPr>
                <w:color w:val="FF0000"/>
                <w:sz w:val="40"/>
                <w:szCs w:val="40"/>
                <w:highlight w:val="yellow"/>
              </w:rPr>
              <w:t>4</w:t>
            </w:r>
            <w:r w:rsidRPr="001A7A17">
              <w:rPr>
                <w:color w:val="FF0000"/>
                <w:sz w:val="40"/>
                <w:szCs w:val="40"/>
                <w:highlight w:val="yellow"/>
              </w:rPr>
              <w:t>/2022</w:t>
            </w:r>
          </w:p>
        </w:tc>
      </w:tr>
      <w:tr w:rsidR="00DF198B" w14:paraId="198006D4" w14:textId="77777777" w:rsidTr="00B54757">
        <w:trPr>
          <w:trHeight w:val="1790"/>
        </w:trPr>
        <w:tc>
          <w:tcPr>
            <w:tcW w:w="567" w:type="dxa"/>
            <w:tcBorders>
              <w:right w:val="single" w:sz="18" w:space="0" w:color="476166" w:themeColor="accent1"/>
            </w:tcBorders>
          </w:tcPr>
          <w:p w14:paraId="2998651F" w14:textId="77777777" w:rsidR="00DF198B" w:rsidRDefault="00DF198B"/>
        </w:tc>
        <w:tc>
          <w:tcPr>
            <w:tcW w:w="10065" w:type="dxa"/>
            <w:gridSpan w:val="6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C4E67DC" w14:textId="34413A4D" w:rsidR="00B54757" w:rsidRDefault="00092E41" w:rsidP="00B54757">
            <w:pPr>
              <w:jc w:val="center"/>
              <w:rPr>
                <w:sz w:val="64"/>
                <w:szCs w:val="64"/>
                <w:u w:val="single"/>
              </w:rPr>
            </w:pPr>
            <w:r w:rsidRPr="00B54757">
              <w:rPr>
                <w:sz w:val="64"/>
                <w:szCs w:val="64"/>
              </w:rPr>
              <w:t>CS</w:t>
            </w:r>
            <w:r w:rsidR="009A3347">
              <w:rPr>
                <w:sz w:val="64"/>
                <w:szCs w:val="64"/>
              </w:rPr>
              <w:t>PC</w:t>
            </w:r>
            <w:r w:rsidR="00B54757" w:rsidRPr="00B54757">
              <w:rPr>
                <w:sz w:val="64"/>
                <w:szCs w:val="64"/>
              </w:rPr>
              <w:t>6</w:t>
            </w:r>
            <w:r w:rsidR="009A3347">
              <w:rPr>
                <w:sz w:val="64"/>
                <w:szCs w:val="64"/>
              </w:rPr>
              <w:t>2</w:t>
            </w:r>
            <w:r w:rsidRPr="00B54757">
              <w:rPr>
                <w:sz w:val="64"/>
                <w:szCs w:val="64"/>
              </w:rPr>
              <w:t xml:space="preserve"> : </w:t>
            </w:r>
            <w:r w:rsidR="0044094A" w:rsidRPr="0044094A">
              <w:rPr>
                <w:sz w:val="64"/>
                <w:szCs w:val="64"/>
              </w:rPr>
              <w:t>COMPILER DESIGN</w:t>
            </w:r>
          </w:p>
          <w:p w14:paraId="566C2157" w14:textId="1BFFB1C2" w:rsidR="00A67FC1" w:rsidRPr="00B54757" w:rsidRDefault="00092E41" w:rsidP="00A67FC1">
            <w:pPr>
              <w:jc w:val="center"/>
              <w:rPr>
                <w:rFonts w:asciiTheme="minorHAnsi" w:hAnsiTheme="minorHAnsi"/>
                <w:b/>
                <w:bCs/>
                <w:sz w:val="64"/>
                <w:szCs w:val="64"/>
              </w:rPr>
            </w:pPr>
            <w:r w:rsidRPr="00B54757">
              <w:rPr>
                <w:rFonts w:asciiTheme="minorHAnsi" w:hAnsiTheme="minorHAnsi"/>
                <w:b/>
                <w:bCs/>
                <w:sz w:val="64"/>
                <w:szCs w:val="64"/>
              </w:rPr>
              <w:t>LAB-</w:t>
            </w:r>
            <w:r w:rsidR="00A67FC1">
              <w:rPr>
                <w:rFonts w:asciiTheme="minorHAnsi" w:hAnsiTheme="minorHAnsi"/>
                <w:b/>
                <w:bCs/>
                <w:sz w:val="64"/>
                <w:szCs w:val="64"/>
              </w:rPr>
              <w:t>7</w:t>
            </w:r>
          </w:p>
        </w:tc>
        <w:tc>
          <w:tcPr>
            <w:tcW w:w="158" w:type="dxa"/>
            <w:tcBorders>
              <w:left w:val="single" w:sz="18" w:space="0" w:color="476166" w:themeColor="accent1"/>
            </w:tcBorders>
          </w:tcPr>
          <w:p w14:paraId="0D47E099" w14:textId="77777777" w:rsidR="00DF198B" w:rsidRDefault="00DF198B"/>
        </w:tc>
      </w:tr>
      <w:tr w:rsidR="00DF198B" w14:paraId="0202FC5C" w14:textId="77777777" w:rsidTr="00B54757">
        <w:trPr>
          <w:trHeight w:val="1837"/>
        </w:trPr>
        <w:tc>
          <w:tcPr>
            <w:tcW w:w="567" w:type="dxa"/>
          </w:tcPr>
          <w:p w14:paraId="5F92C429" w14:textId="77777777" w:rsidR="00DF198B" w:rsidRDefault="00DF198B"/>
        </w:tc>
        <w:tc>
          <w:tcPr>
            <w:tcW w:w="9063" w:type="dxa"/>
            <w:gridSpan w:val="5"/>
          </w:tcPr>
          <w:p w14:paraId="1C7C4E3C" w14:textId="77777777" w:rsidR="00DF198B" w:rsidRDefault="00DF198B"/>
        </w:tc>
        <w:tc>
          <w:tcPr>
            <w:tcW w:w="1160" w:type="dxa"/>
            <w:gridSpan w:val="2"/>
          </w:tcPr>
          <w:p w14:paraId="67D21881" w14:textId="77777777" w:rsidR="00DF198B" w:rsidRDefault="00DF198B"/>
        </w:tc>
      </w:tr>
      <w:tr w:rsidR="00DF198B" w14:paraId="7F0AAD96" w14:textId="77777777" w:rsidTr="00185F4A">
        <w:trPr>
          <w:trHeight w:val="929"/>
        </w:trPr>
        <w:tc>
          <w:tcPr>
            <w:tcW w:w="2397" w:type="dxa"/>
            <w:gridSpan w:val="3"/>
          </w:tcPr>
          <w:p w14:paraId="479813B0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30381E9B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3FAFEB7" w14:textId="77777777" w:rsidR="00DF198B" w:rsidRDefault="00DF198B"/>
        </w:tc>
      </w:tr>
      <w:tr w:rsidR="00DF198B" w14:paraId="6A2E1DB8" w14:textId="77777777" w:rsidTr="00185F4A">
        <w:trPr>
          <w:trHeight w:val="1460"/>
        </w:trPr>
        <w:tc>
          <w:tcPr>
            <w:tcW w:w="2397" w:type="dxa"/>
            <w:gridSpan w:val="3"/>
          </w:tcPr>
          <w:p w14:paraId="57B23E1D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3923ED8" w14:textId="4F6D157C" w:rsidR="00092E41" w:rsidRDefault="00092E41" w:rsidP="00CE66ED">
            <w:pPr>
              <w:pStyle w:val="Heading2"/>
              <w:jc w:val="left"/>
            </w:pPr>
            <w:r w:rsidRPr="00092E41">
              <w:rPr>
                <w:b w:val="0"/>
                <w:bCs/>
              </w:rPr>
              <w:t xml:space="preserve">Roll </w:t>
            </w:r>
            <w:proofErr w:type="gramStart"/>
            <w:r w:rsidRPr="00092E41">
              <w:rPr>
                <w:b w:val="0"/>
                <w:bCs/>
              </w:rPr>
              <w:t>no. :</w:t>
            </w:r>
            <w:proofErr w:type="gramEnd"/>
            <w:r>
              <w:t xml:space="preserve"> 106119100</w:t>
            </w:r>
          </w:p>
          <w:p w14:paraId="26DE1163" w14:textId="77777777" w:rsidR="00CE66ED" w:rsidRPr="00CE66ED" w:rsidRDefault="00CE66ED" w:rsidP="00CE66ED"/>
          <w:p w14:paraId="1FB48AD0" w14:textId="254145B3" w:rsidR="00CE66ED" w:rsidRDefault="00092E41" w:rsidP="00092E41">
            <w:pPr>
              <w:pStyle w:val="Heading2"/>
              <w:jc w:val="left"/>
            </w:pPr>
            <w:proofErr w:type="gramStart"/>
            <w:r w:rsidRPr="00CE66ED">
              <w:rPr>
                <w:b w:val="0"/>
                <w:bCs/>
              </w:rPr>
              <w:t>Name :</w:t>
            </w:r>
            <w:proofErr w:type="gramEnd"/>
            <w:r>
              <w:t xml:space="preserve"> Rajneesh Pandey</w:t>
            </w:r>
          </w:p>
          <w:p w14:paraId="541BA165" w14:textId="77777777" w:rsidR="00CE66ED" w:rsidRPr="00CE66ED" w:rsidRDefault="00CE66ED" w:rsidP="00CE66ED"/>
          <w:p w14:paraId="32C6E2EB" w14:textId="185EF2B9" w:rsidR="00092E41" w:rsidRDefault="00CE66ED" w:rsidP="00092E41">
            <w:pPr>
              <w:pStyle w:val="Heading2"/>
              <w:jc w:val="left"/>
            </w:pPr>
            <w:proofErr w:type="gramStart"/>
            <w:r w:rsidRPr="00CE66ED">
              <w:rPr>
                <w:b w:val="0"/>
                <w:bCs/>
              </w:rPr>
              <w:t>Section :</w:t>
            </w:r>
            <w:proofErr w:type="gramEnd"/>
            <w:r>
              <w:t xml:space="preserve"> CSE-B</w:t>
            </w:r>
          </w:p>
          <w:p w14:paraId="6E746F66" w14:textId="77777777" w:rsidR="00CE66ED" w:rsidRDefault="00CE66ED" w:rsidP="00CE66ED"/>
          <w:p w14:paraId="6C05CAA8" w14:textId="12FC2718" w:rsidR="00CE66ED" w:rsidRPr="00CE66ED" w:rsidRDefault="00CE66ED" w:rsidP="00CE66ED"/>
        </w:tc>
        <w:tc>
          <w:tcPr>
            <w:tcW w:w="2398" w:type="dxa"/>
            <w:gridSpan w:val="4"/>
          </w:tcPr>
          <w:p w14:paraId="353C6CFE" w14:textId="77777777" w:rsidR="00DF198B" w:rsidRDefault="00DF198B"/>
        </w:tc>
      </w:tr>
      <w:tr w:rsidR="00DF198B" w14:paraId="7E5AC17C" w14:textId="77777777" w:rsidTr="00185F4A">
        <w:tc>
          <w:tcPr>
            <w:tcW w:w="2340" w:type="dxa"/>
            <w:gridSpan w:val="2"/>
          </w:tcPr>
          <w:p w14:paraId="6D7F830A" w14:textId="77777777" w:rsidR="00DF198B" w:rsidRDefault="00DF198B"/>
        </w:tc>
        <w:tc>
          <w:tcPr>
            <w:tcW w:w="6120" w:type="dxa"/>
            <w:gridSpan w:val="3"/>
          </w:tcPr>
          <w:p w14:paraId="4FD31915" w14:textId="77777777" w:rsidR="00DF198B" w:rsidRDefault="00DF198B"/>
        </w:tc>
        <w:tc>
          <w:tcPr>
            <w:tcW w:w="2330" w:type="dxa"/>
            <w:gridSpan w:val="3"/>
          </w:tcPr>
          <w:p w14:paraId="70761D9B" w14:textId="77777777" w:rsidR="00DF198B" w:rsidRDefault="00DF198B"/>
        </w:tc>
      </w:tr>
    </w:tbl>
    <w:p w14:paraId="35FBFB32" w14:textId="41BBBF46" w:rsidR="0048120C" w:rsidRDefault="0048120C"/>
    <w:p w14:paraId="5AA5A4D7" w14:textId="618993D6" w:rsidR="00092E41" w:rsidRDefault="00092E41"/>
    <w:p w14:paraId="75F961DD" w14:textId="7B2C556A" w:rsidR="00CE66ED" w:rsidRDefault="00CE66ED"/>
    <w:p w14:paraId="6ED5C6B4" w14:textId="1A34E9B2" w:rsidR="00CE66ED" w:rsidRDefault="00CE66ED"/>
    <w:p w14:paraId="7AF60057" w14:textId="4A781007" w:rsidR="00CE66ED" w:rsidRDefault="00CE66ED"/>
    <w:p w14:paraId="7B0BB149" w14:textId="0A9D2812" w:rsidR="00CE66ED" w:rsidRPr="00CE66ED" w:rsidRDefault="00CE66ED" w:rsidP="00CE66ED"/>
    <w:p w14:paraId="4A16F967" w14:textId="6E6ACD77" w:rsidR="00CE66ED" w:rsidRPr="00CE66ED" w:rsidRDefault="00CE66ED" w:rsidP="00CE66ED"/>
    <w:p w14:paraId="12594166" w14:textId="052EA094" w:rsidR="00CE66ED" w:rsidRPr="00CE66ED" w:rsidRDefault="00CE66ED" w:rsidP="00CE66ED"/>
    <w:p w14:paraId="68D2FBEB" w14:textId="01176262" w:rsidR="00CE66ED" w:rsidRPr="00CE66ED" w:rsidRDefault="00CE66ED" w:rsidP="00CE66ED"/>
    <w:p w14:paraId="7925EE50" w14:textId="3F34736B" w:rsidR="00CE66ED" w:rsidRPr="00CE66ED" w:rsidRDefault="00CE66ED" w:rsidP="00CE66ED"/>
    <w:p w14:paraId="5A3C94BB" w14:textId="6122A100" w:rsidR="00CE66ED" w:rsidRPr="00CE66ED" w:rsidRDefault="00CE66ED" w:rsidP="00CE66ED"/>
    <w:p w14:paraId="08875964" w14:textId="4B7D0361" w:rsidR="00CE66ED" w:rsidRPr="00CE66ED" w:rsidRDefault="00CE66ED" w:rsidP="00CE66ED"/>
    <w:p w14:paraId="15F786F8" w14:textId="54018CB1" w:rsidR="00CE66ED" w:rsidRPr="00CE66ED" w:rsidRDefault="00CE66ED" w:rsidP="00CE66ED"/>
    <w:p w14:paraId="5A7F4FC5" w14:textId="612420DD" w:rsidR="00CE66ED" w:rsidRPr="00CE66ED" w:rsidRDefault="00CE66ED" w:rsidP="00CE66ED"/>
    <w:p w14:paraId="420DB87E" w14:textId="236B9D6E" w:rsidR="00CE66ED" w:rsidRPr="00CE66ED" w:rsidRDefault="00CE66ED" w:rsidP="00CE66ED"/>
    <w:p w14:paraId="72834EC3" w14:textId="32718BD2" w:rsidR="00CE66ED" w:rsidRPr="00CE66ED" w:rsidRDefault="00CE66ED" w:rsidP="00CE66ED"/>
    <w:p w14:paraId="490DD03B" w14:textId="31FA3237" w:rsidR="00CE66ED" w:rsidRPr="00CE66ED" w:rsidRDefault="00CE66ED" w:rsidP="00CE66ED"/>
    <w:p w14:paraId="66652618" w14:textId="517356D0" w:rsidR="00CE66ED" w:rsidRPr="00CE66ED" w:rsidRDefault="00CE66ED" w:rsidP="00CE66ED"/>
    <w:p w14:paraId="50D63936" w14:textId="455DA9AE" w:rsidR="00CE66ED" w:rsidRPr="00CE66ED" w:rsidRDefault="00CE66ED" w:rsidP="00CE66ED"/>
    <w:p w14:paraId="3C9C0680" w14:textId="1D86AFCD" w:rsidR="003172A2" w:rsidRPr="00E641D7" w:rsidRDefault="003172A2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5D3C6688" w14:textId="0DC3F31E" w:rsidR="002C2914" w:rsidRDefault="00A67FC1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  <w:r w:rsidRPr="00A67FC1">
        <w:rPr>
          <w:rFonts w:ascii="Ubuntu" w:hAnsi="Ubuntu" w:cs="Segoe UI"/>
          <w:color w:val="252424"/>
          <w:sz w:val="28"/>
          <w:szCs w:val="28"/>
          <w:shd w:val="clear" w:color="auto" w:fill="FFFFFF"/>
        </w:rPr>
        <w:lastRenderedPageBreak/>
        <w:t>DAG construction and Simple code generation</w:t>
      </w:r>
      <w:r>
        <w:rPr>
          <w:rFonts w:ascii="Ubuntu" w:hAnsi="Ubuntu" w:cs="Segoe UI"/>
          <w:color w:val="252424"/>
          <w:sz w:val="28"/>
          <w:szCs w:val="28"/>
          <w:shd w:val="clear" w:color="auto" w:fill="FFFFFF"/>
        </w:rPr>
        <w:t>.</w:t>
      </w:r>
    </w:p>
    <w:p w14:paraId="31527494" w14:textId="77777777" w:rsidR="00A67FC1" w:rsidRDefault="00A67FC1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</w:p>
    <w:p w14:paraId="6EDDA356" w14:textId="32C98FB3" w:rsidR="007D7306" w:rsidRDefault="00E641D7" w:rsidP="00A67FC1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  <w:r>
        <w:rPr>
          <w:rFonts w:ascii="Ubuntu" w:hAnsi="Ubuntu" w:cs="Segoe UI"/>
          <w:color w:val="252424"/>
          <w:sz w:val="28"/>
          <w:szCs w:val="28"/>
          <w:shd w:val="clear" w:color="auto" w:fill="FFFFFF"/>
        </w:rPr>
        <w:t>Code:</w:t>
      </w:r>
    </w:p>
    <w:p w14:paraId="799A83D7" w14:textId="7785A93C" w:rsidR="007D7306" w:rsidRDefault="007D7306" w:rsidP="00A67FC1">
      <w:pPr>
        <w:shd w:val="clear" w:color="auto" w:fill="FFFFFF"/>
        <w:spacing w:line="285" w:lineRule="atLeast"/>
        <w:rPr>
          <w:rFonts w:ascii="Ubuntu" w:hAnsi="Ubuntu" w:cs="Segoe UI"/>
          <w:color w:val="FF0000"/>
          <w:sz w:val="28"/>
          <w:szCs w:val="28"/>
          <w:shd w:val="clear" w:color="auto" w:fill="FFFFFF"/>
        </w:rPr>
      </w:pPr>
      <w:r w:rsidRPr="007D7306">
        <w:rPr>
          <w:rFonts w:ascii="Ubuntu" w:hAnsi="Ubuntu" w:cs="Segoe UI"/>
          <w:color w:val="FF0000"/>
          <w:sz w:val="28"/>
          <w:szCs w:val="28"/>
          <w:shd w:val="clear" w:color="auto" w:fill="FFFFFF"/>
        </w:rPr>
        <w:t>Construct_dag.cpp</w:t>
      </w:r>
    </w:p>
    <w:p w14:paraId="3A063CB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#include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&lt;bits/</w:t>
      </w:r>
      <w:proofErr w:type="spellStart"/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stdc</w:t>
      </w:r>
      <w:proofErr w:type="spellEnd"/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++.h&gt;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</w:p>
    <w:p w14:paraId="1C553EA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using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E66533"/>
          <w:sz w:val="27"/>
          <w:szCs w:val="27"/>
          <w:lang w:bidi="ar-SA"/>
        </w:rPr>
        <w:t>namespace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49D6E9"/>
          <w:sz w:val="27"/>
          <w:szCs w:val="27"/>
          <w:lang w:bidi="ar-SA"/>
        </w:rPr>
        <w:t>std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0D509F2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68F5530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66533"/>
          <w:sz w:val="27"/>
          <w:szCs w:val="27"/>
          <w:lang w:bidi="ar-SA"/>
        </w:rPr>
        <w:t>struct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label_list</w:t>
      </w:r>
      <w:proofErr w:type="spellEnd"/>
    </w:p>
    <w:p w14:paraId="267F53E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7DC2209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char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value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1B68A3F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E66533"/>
          <w:sz w:val="27"/>
          <w:szCs w:val="27"/>
          <w:lang w:bidi="ar-SA"/>
        </w:rPr>
        <w:t>struct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label_list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F769B"/>
          <w:sz w:val="27"/>
          <w:szCs w:val="27"/>
          <w:lang w:bidi="ar-SA"/>
        </w:rPr>
        <w:t>*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next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1865DD7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};</w:t>
      </w:r>
    </w:p>
    <w:p w14:paraId="16EE0FA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45DC137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66533"/>
          <w:sz w:val="27"/>
          <w:szCs w:val="27"/>
          <w:lang w:bidi="ar-SA"/>
        </w:rPr>
        <w:t>struct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</w:p>
    <w:p w14:paraId="26E3E89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105DD3D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char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value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7A9414A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int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index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1DE8293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int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label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6E8152B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int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parent_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count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724FBB8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E66533"/>
          <w:sz w:val="27"/>
          <w:szCs w:val="27"/>
          <w:lang w:bidi="ar-SA"/>
        </w:rPr>
        <w:t>struct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label_list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F769B"/>
          <w:sz w:val="27"/>
          <w:szCs w:val="27"/>
          <w:lang w:bidi="ar-SA"/>
        </w:rPr>
        <w:t>*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labels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77DA23F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E66533"/>
          <w:sz w:val="27"/>
          <w:szCs w:val="27"/>
          <w:lang w:bidi="ar-SA"/>
        </w:rPr>
        <w:t>struct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06A20F8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};</w:t>
      </w:r>
    </w:p>
    <w:p w14:paraId="12395C7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3D9D3F8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66533"/>
          <w:sz w:val="27"/>
          <w:szCs w:val="27"/>
          <w:lang w:bidi="ar-SA"/>
        </w:rPr>
        <w:t>struct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root_list</w:t>
      </w:r>
      <w:proofErr w:type="spellEnd"/>
    </w:p>
    <w:p w14:paraId="549C343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078C88C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E66533"/>
          <w:sz w:val="27"/>
          <w:szCs w:val="27"/>
          <w:lang w:bidi="ar-SA"/>
        </w:rPr>
        <w:t>struct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F769B"/>
          <w:sz w:val="27"/>
          <w:szCs w:val="27"/>
          <w:lang w:bidi="ar-SA"/>
        </w:rPr>
        <w:t>*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356765B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E66533"/>
          <w:sz w:val="27"/>
          <w:szCs w:val="27"/>
          <w:lang w:bidi="ar-SA"/>
        </w:rPr>
        <w:t>struct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root_list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F769B"/>
          <w:sz w:val="27"/>
          <w:szCs w:val="27"/>
          <w:lang w:bidi="ar-SA"/>
        </w:rPr>
        <w:t>*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next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5AB55B1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};</w:t>
      </w:r>
    </w:p>
    <w:p w14:paraId="7A74841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62FCD83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66533"/>
          <w:sz w:val="27"/>
          <w:szCs w:val="27"/>
          <w:lang w:bidi="ar-SA"/>
        </w:rPr>
        <w:t>struct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three_address</w:t>
      </w:r>
      <w:proofErr w:type="spellEnd"/>
    </w:p>
    <w:p w14:paraId="18FFE97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2CAB224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char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op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3C4F37F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char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op1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4623CD3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char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op2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6684647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char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lhs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000EE68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};</w:t>
      </w:r>
    </w:p>
    <w:p w14:paraId="56AE6C7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7C84A7A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int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index_global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0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n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08210B5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lastRenderedPageBreak/>
        <w:t>three_address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100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];</w:t>
      </w:r>
      <w:proofErr w:type="gramEnd"/>
    </w:p>
    <w:p w14:paraId="76BCAF5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bool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visited_left_most_child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0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3F9F994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stack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&lt;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int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&gt;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rstack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tstack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68C868F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6B6F0D8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label_list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F769B"/>
          <w:sz w:val="27"/>
          <w:szCs w:val="27"/>
          <w:lang w:bidi="ar-SA"/>
        </w:rPr>
        <w:t>*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insert_label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label_list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F769B"/>
          <w:sz w:val="27"/>
          <w:szCs w:val="27"/>
          <w:lang w:bidi="ar-SA"/>
        </w:rPr>
        <w:t>*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char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1E674A1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7B93126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label_list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temp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new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label_</w:t>
      </w:r>
      <w:proofErr w:type="gram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list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5436BBE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   temp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value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52D3AB1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   temp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next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NULL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1D577C3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NULL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4044B17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2659865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return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5382819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50B2E94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label_list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start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proofErr w:type="gram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7AAC3E0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while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next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3CD5833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6616BC0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start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start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next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113922F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57FFAC0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   start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next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0676A4B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return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109AC29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1C283C8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4EA7C65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F769B"/>
          <w:sz w:val="27"/>
          <w:szCs w:val="27"/>
          <w:lang w:bidi="ar-SA"/>
        </w:rPr>
        <w:t>*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create_dag_node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char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op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char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result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156FC3C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7BB6858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242D7CE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temp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new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</w:t>
      </w:r>
      <w:proofErr w:type="gram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node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001CD93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   temp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index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index_global</w:t>
      </w:r>
      <w:proofErr w:type="spellEnd"/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+</w:t>
      </w:r>
      <w:proofErr w:type="gramStart"/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+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6DC6217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   temp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value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op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64FFCB0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   temp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temp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NULL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441D5F5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   temp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labels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NULL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35DFF14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   temp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labels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insert_label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labels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result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6B38657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6D989DC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return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12E9D3B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2F6B765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48A781D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bool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search_labels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x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char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value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5D2C91E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11E56C3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lastRenderedPageBreak/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x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value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value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297516A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0BF3DA7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return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1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2511DFF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39CA493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label_list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start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x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labels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2068BE0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while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6D4F82C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1E5859B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value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value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3E76AA7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6976105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return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1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715D982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2EA39D2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start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start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next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55D10B5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4FAC82C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return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0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2821463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1F904C0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7DC0A4E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bool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check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n1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n2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char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c1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char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c2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6282B98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4C15912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search_labels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n1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c1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&amp;&amp;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search_labels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n2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c2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))</w:t>
      </w:r>
    </w:p>
    <w:p w14:paraId="726EFFE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275B2BB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return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1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6FA9B2C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5C3C29D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return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0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0B1E547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259AD23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3F7E526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F769B"/>
          <w:sz w:val="27"/>
          <w:szCs w:val="27"/>
          <w:lang w:bidi="ar-SA"/>
        </w:rPr>
        <w:t>*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search_for_value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root_list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char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value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6C2D1B6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198034C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int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recent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-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1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6675765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queue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&lt;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*&gt;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q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434A668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x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result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NULL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184B872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vector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&lt;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bool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&gt;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visited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index_global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0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248DD68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706B418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root_list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start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5DBD74A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while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4831869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2F04E06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q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push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root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6921232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start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start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next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374DC22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lastRenderedPageBreak/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3D1DC36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39DE4EF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while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!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q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empty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())</w:t>
      </w:r>
    </w:p>
    <w:p w14:paraId="2087251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7BA64C9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x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q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front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35D49B3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q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pop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3853518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       visited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[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x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index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]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1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6F6BFCB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search_labels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x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value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))</w:t>
      </w:r>
    </w:p>
    <w:p w14:paraId="1CC9D8D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068F543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x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index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&gt;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recent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439DB13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13A48DE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    recent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x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index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2AE3D71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    result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x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01BF6BD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2798F2D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31A8225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1A3AD32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left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x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5DC34DB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right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x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288866E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left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&amp;&amp;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!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visited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[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index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]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13E173F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q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push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left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4B2A3A0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2E00BE9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right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&amp;&amp;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!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visited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[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index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]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6D9D5CF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q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push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right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4905021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602F195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09EBA2F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return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result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2FD732A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6DBED32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4CB6AE7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F769B"/>
          <w:sz w:val="27"/>
          <w:szCs w:val="27"/>
          <w:lang w:bidi="ar-SA"/>
        </w:rPr>
        <w:t>*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search_for_similar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root_list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char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op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char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op1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char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op2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175019D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76FB5A2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int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recent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-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1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23BEE50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queue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&lt;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*&gt;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q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6D6553C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x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result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NULL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634BB40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vector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&lt;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bool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&gt;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visited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index_global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0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6A46A6B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3375C3F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root_list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start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47EAE71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lastRenderedPageBreak/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while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19B1395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3EF0ED4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q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push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root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3BCCC67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start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start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next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39E6AA1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6118B6B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0C2622F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while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!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q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empty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())</w:t>
      </w:r>
    </w:p>
    <w:p w14:paraId="2E18E03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0B5F2A9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x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q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front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5CF2106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4D6B99E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q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pop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33FB268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       visited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[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x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index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]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1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4500ED9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search_labels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x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op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))</w:t>
      </w:r>
    </w:p>
    <w:p w14:paraId="4FA6B13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48E84C4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check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x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x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op1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op2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))</w:t>
      </w:r>
    </w:p>
    <w:p w14:paraId="12C3822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7165191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x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index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&gt;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recent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4E814C8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5162569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        result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x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44A201B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        recent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x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index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16283E7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20F1408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6245916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21E8CB4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7ACB43F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left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x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62FB97D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right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x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68FD4B5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left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&amp;&amp;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!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visited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[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index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]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5840AEA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q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push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left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44786F1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5B4BABD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right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&amp;&amp;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!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visited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[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index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]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010B233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q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push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right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2352572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28E68E7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2FF571D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return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result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761E3E0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013E9C1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59F65AF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root_list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F769B"/>
          <w:sz w:val="27"/>
          <w:szCs w:val="27"/>
          <w:lang w:bidi="ar-SA"/>
        </w:rPr>
        <w:t>*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add_to_end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root_list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F769B"/>
          <w:sz w:val="27"/>
          <w:szCs w:val="27"/>
          <w:lang w:bidi="ar-SA"/>
        </w:rPr>
        <w:t>*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5B0DB72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lastRenderedPageBreak/>
        <w:t>{</w:t>
      </w:r>
    </w:p>
    <w:p w14:paraId="383892F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root_list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temp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new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root_</w:t>
      </w:r>
      <w:proofErr w:type="gram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list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6D6BA76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   temp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560152A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   temp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next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NULL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0BCC10C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NULL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2EAB984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07FD9F4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return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27D5401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3B077FA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29B8FB5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root_list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start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proofErr w:type="gram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388F11F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while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next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63B231D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462FB70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start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start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next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2F8DC69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6D092F8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   start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next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14722F1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return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proofErr w:type="gram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7B85F47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5CFFD13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root_list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F769B"/>
          <w:sz w:val="27"/>
          <w:szCs w:val="27"/>
          <w:lang w:bidi="ar-SA"/>
        </w:rPr>
        <w:t>*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create_dag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root_list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int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5D0A2B7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6A32FB3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n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40DCCF5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720B0C5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return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2CE4D68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62077F3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54A8505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NULL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581E56D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1EF67C6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parent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710E5BE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parent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create_dag_node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op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proofErr w:type="spell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lhs</w:t>
      </w:r>
      <w:proofErr w:type="spellEnd"/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4EE8450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left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create_dag_node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op1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op1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3FADA3B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right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create_dag_node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op2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op2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036E92D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       parent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44037F5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       parent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553932E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new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root_</w:t>
      </w:r>
      <w:proofErr w:type="gram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list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0E61A86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parent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53860F8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next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NULL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590F341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return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create_dag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+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1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374D519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2C3FA01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1FEC64F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op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'='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4AEA722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1F2A503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temp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search_for_value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op1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3554D04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       temp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labels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insert_label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labels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proofErr w:type="spell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lhs</w:t>
      </w:r>
      <w:proofErr w:type="spellEnd"/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11C6523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return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create_dag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+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1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004DB4F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40245A8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else</w:t>
      </w:r>
    </w:p>
    <w:p w14:paraId="4DB184A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2E3A9E7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parent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search_for_similar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op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op1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op2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19DECE2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left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search_for_value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op1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139725C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right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search_for_value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op2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28910FF2" w14:textId="77777777" w:rsidR="007D7306" w:rsidRPr="007D7306" w:rsidRDefault="007D7306" w:rsidP="007D7306">
      <w:pPr>
        <w:shd w:val="clear" w:color="auto" w:fill="052529"/>
        <w:spacing w:after="270"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601D89C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683BB9C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5654399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left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&amp;&amp;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right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&amp;&amp;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parent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7831B48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25E6E5F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parent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index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left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index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&amp;&amp;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parent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index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right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index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2610658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5E13EC7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           parent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labels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insert_label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parent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labels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proofErr w:type="spell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lhs</w:t>
      </w:r>
      <w:proofErr w:type="spellEnd"/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3D639E2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return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create_dag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+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1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31B7CB0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72F4017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15E80D3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0250B83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parent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create_dag_node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op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proofErr w:type="spell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lhs</w:t>
      </w:r>
      <w:proofErr w:type="spellEnd"/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6DB74A9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2BB5DA2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left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NULL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7A7DE8D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4B5AA3E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left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create_dag_node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op1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op1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6F4E8B1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333AD7B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right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NULL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7372196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7B44D49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right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create_dag_node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op2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op2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1A9D695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lastRenderedPageBreak/>
        <w:t>}</w:t>
      </w:r>
    </w:p>
    <w:p w14:paraId="23E02F5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6A85D20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parent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2AD86A0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parent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4B6893E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05FF5E2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root_list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start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30CB2E4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root_list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temp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NULL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7DBBDB5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while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2AD9BE1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7E5E685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!=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left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&amp;&amp;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start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!=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right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06D6F38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7F4A6FE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temp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add_to_end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start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root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65B4625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542D60A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start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start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next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6BE281B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6B985F5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temp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add_to_end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parent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4F8F710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4CF0690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return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create_dag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+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1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3DF9BD3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30DD672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38CB6AD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6ECF410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void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inorder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F769B"/>
          <w:sz w:val="27"/>
          <w:szCs w:val="27"/>
          <w:lang w:bidi="ar-SA"/>
        </w:rPr>
        <w:t>*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vector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&lt;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bool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&gt;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F769B"/>
          <w:sz w:val="27"/>
          <w:szCs w:val="27"/>
          <w:lang w:bidi="ar-SA"/>
        </w:rPr>
        <w:t>&amp;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visited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1FFE91D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042DDF5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proofErr w:type="spell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parent_count</w:t>
      </w:r>
      <w:proofErr w:type="spellEnd"/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+</w:t>
      </w:r>
      <w:proofErr w:type="gramStart"/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+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6EDCE3B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visited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index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]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2B18D3A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727C5DF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!=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NULL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282EDF8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2942C48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inorder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visited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0179E0D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3BB22B6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3D38163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!=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NULL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2BB819D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50C3FDE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inorder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visited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09EFAA7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4A6B1EC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0A895F3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gramStart"/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return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5316720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lastRenderedPageBreak/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1F22825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09EE213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visited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index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]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1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0F7DE36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6B89896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NULL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&amp;&amp;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NULL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1669545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61D472E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cout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&lt;&lt;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"Leaf with Index: "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&lt;&lt;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index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&lt;&lt;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" ,Value: "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&lt;&lt;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value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&lt;&lt;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" ,Label: "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&lt;&lt;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label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&lt;&lt;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"</w:t>
      </w:r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\n\n</w:t>
      </w:r>
      <w:proofErr w:type="gramStart"/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"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2E47F83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1A09D44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else</w:t>
      </w:r>
    </w:p>
    <w:p w14:paraId="0620BB0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30B2AC5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cout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&lt;&lt;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"Index: "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&lt;&lt;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index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&lt;&lt;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" ,Value: "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&lt;&lt;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value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&lt;&lt;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" ,Label: "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&lt;&lt;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label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&lt;&lt;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'</w:t>
      </w:r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\n</w:t>
      </w:r>
      <w:proofErr w:type="gramStart"/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'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518B62E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label_list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temp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labels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6B5ECA3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cout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&lt;&lt;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 xml:space="preserve">"Labels are: </w:t>
      </w:r>
      <w:proofErr w:type="gramStart"/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"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2E8112C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while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28B9170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5FB4779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cout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&lt;&lt;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temp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value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&lt;&lt;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 xml:space="preserve">' </w:t>
      </w:r>
      <w:proofErr w:type="gramStart"/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'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295D1A8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temp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temp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next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73D0514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19CA607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cout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&lt;&lt;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'</w:t>
      </w:r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\n</w:t>
      </w:r>
      <w:proofErr w:type="gramStart"/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'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03E3891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cout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&lt;&lt;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"Left child has index "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&lt;&lt;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index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&lt;&lt;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'</w:t>
      </w:r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\n</w:t>
      </w:r>
      <w:proofErr w:type="gramStart"/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'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4B0E818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cout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&lt;&lt;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"Right child has index "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&lt;&lt;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index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&lt;&lt;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'</w:t>
      </w:r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\n</w:t>
      </w:r>
      <w:proofErr w:type="gramStart"/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'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068D14C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cout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&lt;&lt;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'</w:t>
      </w:r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\n</w:t>
      </w:r>
      <w:proofErr w:type="gramStart"/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'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6D6206B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inorder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visited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64A90CD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inorder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visited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445FB83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272B748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4921D7E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32656F1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F769B"/>
          <w:sz w:val="27"/>
          <w:szCs w:val="27"/>
          <w:lang w:bidi="ar-SA"/>
        </w:rPr>
        <w:t>*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assign_labels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F769B"/>
          <w:sz w:val="27"/>
          <w:szCs w:val="27"/>
          <w:lang w:bidi="ar-SA"/>
        </w:rPr>
        <w:t>*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bool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left_child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vector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&lt;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bool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&gt;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F769B"/>
          <w:sz w:val="27"/>
          <w:szCs w:val="27"/>
          <w:lang w:bidi="ar-SA"/>
        </w:rPr>
        <w:t>&amp;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visited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7864D1C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4ED181A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visited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index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]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56670DE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4A8C250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return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proofErr w:type="gram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7D75C23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lastRenderedPageBreak/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29A923D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58D15AE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visited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index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]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1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729941A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7C78BFE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NULL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&amp;&amp;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NULL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3F66836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5ACB6D0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!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left_child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49221C8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3CAE2ED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label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0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0148550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4EF30D1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else</w:t>
      </w:r>
    </w:p>
    <w:p w14:paraId="5D49140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57912C9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label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1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7768D94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0C65322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return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proofErr w:type="gram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214180E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68FAA7A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72FEC96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assign_labels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1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visited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3381211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assign_labels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0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visited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7BDEB9A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2A844CA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label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label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307C68C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2FCC34D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label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label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+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1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48131B4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200B4FF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else</w:t>
      </w:r>
    </w:p>
    <w:p w14:paraId="6D0754E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4D51E9A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label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max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label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label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5A7D98B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1F577CC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7A5B3DF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return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proofErr w:type="gram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19649B0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439CFA4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783AEE6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void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swap_registers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()</w:t>
      </w:r>
    </w:p>
    <w:p w14:paraId="07D8D97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251C2B7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44BC174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int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temp1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temp2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7ED698B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temp1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rstack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top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09AEC4E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lastRenderedPageBreak/>
        <w:t xml:space="preserve">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rstack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pop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10C5CDE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temp2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rstack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top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0F780E6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rstack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pop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0BCD3AD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5B57378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rstack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push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temp1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3BF90AD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rstack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push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temp2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5C21655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0839C44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2B2A989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void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gen_code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F769B"/>
          <w:sz w:val="27"/>
          <w:szCs w:val="27"/>
          <w:lang w:bidi="ar-SA"/>
        </w:rPr>
        <w:t>*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bool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left_child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1C2C2AA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656C133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7E291B2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NULL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&amp;&amp;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NULL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0A04D8D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770009E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left_child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57897DB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50A8034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printf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 xml:space="preserve">"MOV </w:t>
      </w:r>
      <w:r w:rsidRPr="007D7306">
        <w:rPr>
          <w:rFonts w:ascii="JetBrains Mono" w:hAnsi="JetBrains Mono" w:cs="JetBrains Mono"/>
          <w:i/>
          <w:iCs/>
          <w:color w:val="D5971A"/>
          <w:sz w:val="27"/>
          <w:szCs w:val="27"/>
          <w:lang w:bidi="ar-SA"/>
        </w:rPr>
        <w:t>%c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R</w:t>
      </w:r>
      <w:r w:rsidRPr="007D7306">
        <w:rPr>
          <w:rFonts w:ascii="JetBrains Mono" w:hAnsi="JetBrains Mono" w:cs="JetBrains Mono"/>
          <w:i/>
          <w:iCs/>
          <w:color w:val="D5971A"/>
          <w:sz w:val="27"/>
          <w:szCs w:val="27"/>
          <w:lang w:bidi="ar-SA"/>
        </w:rPr>
        <w:t>%d</w:t>
      </w:r>
      <w:proofErr w:type="spellEnd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\n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"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value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rstack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top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()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5892D76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145E094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769766A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else</w:t>
      </w:r>
    </w:p>
    <w:p w14:paraId="2949D76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10DA6AC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int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left_label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label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2640447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int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right_label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label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0A905F9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5FAF876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right_label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0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6BE9938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7ACE064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gen_code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1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4CD3900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printf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"</w:t>
      </w:r>
      <w:r w:rsidRPr="007D7306">
        <w:rPr>
          <w:rFonts w:ascii="JetBrains Mono" w:hAnsi="JetBrains Mono" w:cs="JetBrains Mono"/>
          <w:i/>
          <w:iCs/>
          <w:color w:val="D5971A"/>
          <w:sz w:val="27"/>
          <w:szCs w:val="27"/>
          <w:lang w:bidi="ar-SA"/>
        </w:rPr>
        <w:t>%c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5971A"/>
          <w:sz w:val="27"/>
          <w:szCs w:val="27"/>
          <w:lang w:bidi="ar-SA"/>
        </w:rPr>
        <w:t>%c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R</w:t>
      </w:r>
      <w:r w:rsidRPr="007D7306">
        <w:rPr>
          <w:rFonts w:ascii="JetBrains Mono" w:hAnsi="JetBrains Mono" w:cs="JetBrains Mono"/>
          <w:i/>
          <w:iCs/>
          <w:color w:val="D5971A"/>
          <w:sz w:val="27"/>
          <w:szCs w:val="27"/>
          <w:lang w:bidi="ar-SA"/>
        </w:rPr>
        <w:t>%d</w:t>
      </w:r>
      <w:proofErr w:type="spellEnd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\n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"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value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value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rstack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top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()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6B4A673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2065912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else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right_label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&gt;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left_label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&amp;&amp;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left_label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rstack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size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())</w:t>
      </w:r>
    </w:p>
    <w:p w14:paraId="737F452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748E141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swap_registers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09A64FB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gen_code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0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4C4CD55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int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R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rstack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top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3AA1CE8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rstack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pop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6C7D4CB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gen_code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1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1DF5C8E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lastRenderedPageBreak/>
        <w:t xml:space="preserve">           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printf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"</w:t>
      </w:r>
      <w:r w:rsidRPr="007D7306">
        <w:rPr>
          <w:rFonts w:ascii="JetBrains Mono" w:hAnsi="JetBrains Mono" w:cs="JetBrains Mono"/>
          <w:i/>
          <w:iCs/>
          <w:color w:val="D5971A"/>
          <w:sz w:val="27"/>
          <w:szCs w:val="27"/>
          <w:lang w:bidi="ar-SA"/>
        </w:rPr>
        <w:t>%c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R</w:t>
      </w:r>
      <w:r w:rsidRPr="007D7306">
        <w:rPr>
          <w:rFonts w:ascii="JetBrains Mono" w:hAnsi="JetBrains Mono" w:cs="JetBrains Mono"/>
          <w:i/>
          <w:iCs/>
          <w:color w:val="D5971A"/>
          <w:sz w:val="27"/>
          <w:szCs w:val="27"/>
          <w:lang w:bidi="ar-SA"/>
        </w:rPr>
        <w:t>%d</w:t>
      </w:r>
      <w:proofErr w:type="spellEnd"/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R</w:t>
      </w:r>
      <w:r w:rsidRPr="007D7306">
        <w:rPr>
          <w:rFonts w:ascii="JetBrains Mono" w:hAnsi="JetBrains Mono" w:cs="JetBrains Mono"/>
          <w:i/>
          <w:iCs/>
          <w:color w:val="D5971A"/>
          <w:sz w:val="27"/>
          <w:szCs w:val="27"/>
          <w:lang w:bidi="ar-SA"/>
        </w:rPr>
        <w:t>%d</w:t>
      </w:r>
      <w:proofErr w:type="spellEnd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\n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"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value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R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rstack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top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()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7928078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rstack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push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0FB58AD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swap_registers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429BB74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6AD273C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else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left_label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&gt;=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right_label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&amp;&amp;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right_label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rstack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size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())</w:t>
      </w:r>
    </w:p>
    <w:p w14:paraId="26B0B5D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643BFDF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gen_code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1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6C8C0F2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int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R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rstack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top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542D499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rstack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pop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686E0A2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gen_code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0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6087D57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printf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"</w:t>
      </w:r>
      <w:r w:rsidRPr="007D7306">
        <w:rPr>
          <w:rFonts w:ascii="JetBrains Mono" w:hAnsi="JetBrains Mono" w:cs="JetBrains Mono"/>
          <w:i/>
          <w:iCs/>
          <w:color w:val="D5971A"/>
          <w:sz w:val="27"/>
          <w:szCs w:val="27"/>
          <w:lang w:bidi="ar-SA"/>
        </w:rPr>
        <w:t>%c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R</w:t>
      </w:r>
      <w:r w:rsidRPr="007D7306">
        <w:rPr>
          <w:rFonts w:ascii="JetBrains Mono" w:hAnsi="JetBrains Mono" w:cs="JetBrains Mono"/>
          <w:i/>
          <w:iCs/>
          <w:color w:val="D5971A"/>
          <w:sz w:val="27"/>
          <w:szCs w:val="27"/>
          <w:lang w:bidi="ar-SA"/>
        </w:rPr>
        <w:t>%d</w:t>
      </w:r>
      <w:proofErr w:type="spellEnd"/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R</w:t>
      </w:r>
      <w:r w:rsidRPr="007D7306">
        <w:rPr>
          <w:rFonts w:ascii="JetBrains Mono" w:hAnsi="JetBrains Mono" w:cs="JetBrains Mono"/>
          <w:i/>
          <w:iCs/>
          <w:color w:val="D5971A"/>
          <w:sz w:val="27"/>
          <w:szCs w:val="27"/>
          <w:lang w:bidi="ar-SA"/>
        </w:rPr>
        <w:t>%d</w:t>
      </w:r>
      <w:proofErr w:type="spellEnd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\n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"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value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rstack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top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(),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R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56149CD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rstack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push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6FD15B1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4DA1492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else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left_label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&gt;=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right_label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&amp;&amp;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left_label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&gt;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rstack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size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()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&amp;&amp;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right_label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&gt;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rstack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size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())</w:t>
      </w:r>
    </w:p>
    <w:p w14:paraId="3F80C42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49F2A5C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gen_code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right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0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7CCD817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int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tstack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top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72EC1CA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printf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 xml:space="preserve">"MOV </w:t>
      </w:r>
      <w:proofErr w:type="spellStart"/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R</w:t>
      </w:r>
      <w:r w:rsidRPr="007D7306">
        <w:rPr>
          <w:rFonts w:ascii="JetBrains Mono" w:hAnsi="JetBrains Mono" w:cs="JetBrains Mono"/>
          <w:i/>
          <w:iCs/>
          <w:color w:val="D5971A"/>
          <w:sz w:val="27"/>
          <w:szCs w:val="27"/>
          <w:lang w:bidi="ar-SA"/>
        </w:rPr>
        <w:t>%d</w:t>
      </w:r>
      <w:proofErr w:type="spellEnd"/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T</w:t>
      </w:r>
      <w:r w:rsidRPr="007D7306">
        <w:rPr>
          <w:rFonts w:ascii="JetBrains Mono" w:hAnsi="JetBrains Mono" w:cs="JetBrains Mono"/>
          <w:i/>
          <w:iCs/>
          <w:color w:val="D5971A"/>
          <w:sz w:val="27"/>
          <w:szCs w:val="27"/>
          <w:lang w:bidi="ar-SA"/>
        </w:rPr>
        <w:t>%d</w:t>
      </w:r>
      <w:proofErr w:type="spellEnd"/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"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rstack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top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(),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T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6714008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gen_code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left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1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0564BDA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tstack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push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04CD0A5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   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printf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"</w:t>
      </w:r>
      <w:r w:rsidRPr="007D7306">
        <w:rPr>
          <w:rFonts w:ascii="JetBrains Mono" w:hAnsi="JetBrains Mono" w:cs="JetBrains Mono"/>
          <w:i/>
          <w:iCs/>
          <w:color w:val="D5971A"/>
          <w:sz w:val="27"/>
          <w:szCs w:val="27"/>
          <w:lang w:bidi="ar-SA"/>
        </w:rPr>
        <w:t>%c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T</w:t>
      </w:r>
      <w:r w:rsidRPr="007D7306">
        <w:rPr>
          <w:rFonts w:ascii="JetBrains Mono" w:hAnsi="JetBrains Mono" w:cs="JetBrains Mono"/>
          <w:i/>
          <w:iCs/>
          <w:color w:val="D5971A"/>
          <w:sz w:val="27"/>
          <w:szCs w:val="27"/>
          <w:lang w:bidi="ar-SA"/>
        </w:rPr>
        <w:t>%d</w:t>
      </w:r>
      <w:proofErr w:type="spellEnd"/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R</w:t>
      </w:r>
      <w:r w:rsidRPr="007D7306">
        <w:rPr>
          <w:rFonts w:ascii="JetBrains Mono" w:hAnsi="JetBrains Mono" w:cs="JetBrains Mono"/>
          <w:i/>
          <w:iCs/>
          <w:color w:val="D5971A"/>
          <w:sz w:val="27"/>
          <w:szCs w:val="27"/>
          <w:lang w:bidi="ar-SA"/>
        </w:rPr>
        <w:t>%d</w:t>
      </w:r>
      <w:proofErr w:type="spellEnd"/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"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value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rstack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top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()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4911539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38C087F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4D2E07B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79EA0B2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22B9FE8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int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main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()</w:t>
      </w:r>
    </w:p>
    <w:p w14:paraId="54665F8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766B99C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char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lhs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op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op1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op2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18F6678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string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3FEEFEA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4EAC77F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int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0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4982AE5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3566621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while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getline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cin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s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))</w:t>
      </w:r>
    </w:p>
    <w:p w14:paraId="33CE188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049086E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if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size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()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&lt;=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4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37952AA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lastRenderedPageBreak/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709252D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           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proofErr w:type="spell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lhs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s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[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0</w:t>
      </w:r>
      <w:proofErr w:type="gramStart"/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]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3880B37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           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op1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s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[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2</w:t>
      </w:r>
      <w:proofErr w:type="gramStart"/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]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3C726A7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           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op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s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[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1</w:t>
      </w:r>
      <w:proofErr w:type="gramStart"/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]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0C6C6AC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           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op2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 xml:space="preserve">' </w:t>
      </w:r>
      <w:proofErr w:type="gramStart"/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'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3649D3B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494C423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else</w:t>
      </w:r>
    </w:p>
    <w:p w14:paraId="0D9501F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2878126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           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proofErr w:type="spell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lhs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s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[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0</w:t>
      </w:r>
      <w:proofErr w:type="gramStart"/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]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2165E3F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           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op1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s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[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2</w:t>
      </w:r>
      <w:proofErr w:type="gramStart"/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]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5CE639B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           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op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s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[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3</w:t>
      </w:r>
      <w:proofErr w:type="gramStart"/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]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0740FEE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           tac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].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op2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s</w:t>
      </w:r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[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4</w:t>
      </w:r>
      <w:proofErr w:type="gramStart"/>
      <w:r w:rsidRPr="007D7306">
        <w:rPr>
          <w:rFonts w:ascii="JetBrains Mono" w:hAnsi="JetBrains Mono" w:cs="JetBrains Mono"/>
          <w:b/>
          <w:bCs/>
          <w:color w:val="16A3B6"/>
          <w:sz w:val="27"/>
          <w:szCs w:val="27"/>
          <w:lang w:bidi="ar-SA"/>
        </w:rPr>
        <w:t>]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6380444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4AC7450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</w:t>
      </w:r>
      <w:proofErr w:type="spellEnd"/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+</w:t>
      </w:r>
      <w:proofErr w:type="gramStart"/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+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59AF3DE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32E7DC5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n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03FD636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2ADC3AA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root_list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root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NULL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5DC3857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root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create_dag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0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30E3194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134E128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proofErr w:type="spellStart"/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root_list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start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3529E5C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vector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&lt;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bool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&gt;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visited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index_global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0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23605B6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while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42A072E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206445D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       start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assign_labels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1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visited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41D7CE4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start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start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next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0F1141B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24133E6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114EF53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fill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visited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begin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(),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visited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end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(),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0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1D218D4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start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2B36B2C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while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6C74E35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5B426E2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inorder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visited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1E88973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start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start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proofErr w:type="gramStart"/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next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proofErr w:type="gramEnd"/>
    </w:p>
    <w:p w14:paraId="791E435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190B48F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rstack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push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0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60F9E64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rstack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push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1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6E04B38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4568D5B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for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int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=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0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&lt;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10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</w:t>
      </w:r>
      <w:proofErr w:type="spellEnd"/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++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</w:t>
      </w:r>
    </w:p>
    <w:p w14:paraId="61DB3E1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32EAFC0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   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tstack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push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</w:t>
      </w:r>
      <w:proofErr w:type="spellEnd"/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7BD3B7C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043DB38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4E1CBC9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gen_code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-&gt;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root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,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7060EB"/>
          <w:sz w:val="27"/>
          <w:szCs w:val="27"/>
          <w:lang w:bidi="ar-SA"/>
        </w:rPr>
        <w:t>1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3F7B234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7205266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5DBA609A" w14:textId="77777777" w:rsidR="007D7306" w:rsidRPr="007D7306" w:rsidRDefault="007D7306" w:rsidP="00A67FC1">
      <w:pPr>
        <w:shd w:val="clear" w:color="auto" w:fill="FFFFFF"/>
        <w:spacing w:line="285" w:lineRule="atLeast"/>
        <w:rPr>
          <w:rFonts w:ascii="Ubuntu" w:hAnsi="Ubuntu" w:cs="Segoe UI"/>
          <w:color w:val="FF0000"/>
          <w:sz w:val="28"/>
          <w:szCs w:val="28"/>
          <w:shd w:val="clear" w:color="auto" w:fill="FFFFFF"/>
        </w:rPr>
      </w:pPr>
    </w:p>
    <w:p w14:paraId="7887D938" w14:textId="07E71D23" w:rsidR="007D7306" w:rsidRDefault="007D7306" w:rsidP="00A67FC1">
      <w:pPr>
        <w:shd w:val="clear" w:color="auto" w:fill="FFFFFF"/>
        <w:spacing w:line="285" w:lineRule="atLeast"/>
        <w:rPr>
          <w:rFonts w:ascii="Ubuntu" w:hAnsi="Ubuntu" w:cs="Segoe UI"/>
          <w:color w:val="FF0000"/>
          <w:sz w:val="28"/>
          <w:szCs w:val="28"/>
          <w:shd w:val="clear" w:color="auto" w:fill="FFFFFF"/>
        </w:rPr>
      </w:pPr>
      <w:proofErr w:type="spellStart"/>
      <w:r w:rsidRPr="007D7306">
        <w:rPr>
          <w:rFonts w:ascii="Ubuntu" w:hAnsi="Ubuntu" w:cs="Segoe UI"/>
          <w:color w:val="FF0000"/>
          <w:sz w:val="28"/>
          <w:szCs w:val="28"/>
          <w:shd w:val="clear" w:color="auto" w:fill="FFFFFF"/>
        </w:rPr>
        <w:t>Lexer.l</w:t>
      </w:r>
      <w:proofErr w:type="spellEnd"/>
    </w:p>
    <w:p w14:paraId="51714F6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%{</w:t>
      </w:r>
    </w:p>
    <w:p w14:paraId="02FEF5F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 xml:space="preserve">    </w:t>
      </w: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#include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"parser.tab.h"</w:t>
      </w:r>
    </w:p>
    <w:p w14:paraId="0A2DA66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%}</w:t>
      </w:r>
    </w:p>
    <w:p w14:paraId="1456337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%%</w:t>
      </w:r>
    </w:p>
    <w:p w14:paraId="4A01F9F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\t</w:t>
      </w:r>
      <w:r w:rsidRPr="007D7306">
        <w:rPr>
          <w:rFonts w:ascii="JetBrains Mono" w:hAnsi="JetBrains Mono" w:cs="JetBrains Mono"/>
          <w:color w:val="D5971A"/>
          <w:sz w:val="27"/>
          <w:szCs w:val="27"/>
          <w:lang w:bidi="ar-SA"/>
        </w:rPr>
        <w:t xml:space="preserve"> 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 ;</w:t>
      </w:r>
      <w:proofErr w:type="gramEnd"/>
    </w:p>
    <w:p w14:paraId="48E0940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r w:rsidRPr="007D7306">
        <w:rPr>
          <w:rFonts w:ascii="JetBrains Mono" w:hAnsi="JetBrains Mono" w:cs="JetBrains Mono"/>
          <w:color w:val="D5971A"/>
          <w:sz w:val="27"/>
          <w:szCs w:val="27"/>
          <w:lang w:bidi="ar-SA"/>
        </w:rPr>
        <w:t>0-9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+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 xml:space="preserve"> {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yylval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symbol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 xml:space="preserve"> = (char)(</w:t>
      </w:r>
      <w:proofErr w:type="spell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yytext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[0]);return NUMBER;}</w:t>
      </w:r>
    </w:p>
    <w:p w14:paraId="6A9C81C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</w:t>
      </w:r>
      <w:r w:rsidRPr="007D7306">
        <w:rPr>
          <w:rFonts w:ascii="JetBrains Mono" w:hAnsi="JetBrains Mono" w:cs="JetBrains Mono"/>
          <w:color w:val="D5971A"/>
          <w:sz w:val="27"/>
          <w:szCs w:val="27"/>
          <w:lang w:bidi="ar-SA"/>
        </w:rPr>
        <w:t>a-z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] {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yylval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i/>
          <w:iCs/>
          <w:color w:val="E4B781"/>
          <w:sz w:val="27"/>
          <w:szCs w:val="27"/>
          <w:lang w:bidi="ar-SA"/>
        </w:rPr>
        <w:t>symbol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 xml:space="preserve"> = (char)(</w:t>
      </w:r>
      <w:proofErr w:type="spell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yytext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[0]);return LETTER;}</w:t>
      </w:r>
    </w:p>
    <w:p w14:paraId="112C6F7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.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 xml:space="preserve"> {return </w:t>
      </w:r>
      <w:proofErr w:type="spell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yytext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[0];}</w:t>
      </w:r>
    </w:p>
    <w:p w14:paraId="70BCE17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49ACE9"/>
          <w:sz w:val="27"/>
          <w:szCs w:val="27"/>
          <w:lang w:bidi="ar-SA"/>
        </w:rPr>
        <w:t>\n\n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 xml:space="preserve"> {return 0;}</w:t>
      </w:r>
    </w:p>
    <w:p w14:paraId="1922D67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%%</w:t>
      </w:r>
    </w:p>
    <w:p w14:paraId="688A88A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int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yywrap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(){</w:t>
      </w:r>
    </w:p>
    <w:p w14:paraId="25A8ED9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 xml:space="preserve">    return 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1;</w:t>
      </w:r>
      <w:proofErr w:type="gramEnd"/>
    </w:p>
    <w:p w14:paraId="5CB0B1C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}</w:t>
      </w:r>
    </w:p>
    <w:p w14:paraId="01A0B79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485577E5" w14:textId="77777777" w:rsidR="007D7306" w:rsidRPr="007D7306" w:rsidRDefault="007D7306" w:rsidP="00A67FC1">
      <w:pPr>
        <w:shd w:val="clear" w:color="auto" w:fill="FFFFFF"/>
        <w:spacing w:line="285" w:lineRule="atLeast"/>
        <w:rPr>
          <w:rFonts w:ascii="Ubuntu" w:hAnsi="Ubuntu" w:cs="Segoe UI"/>
          <w:color w:val="FF0000"/>
          <w:sz w:val="28"/>
          <w:szCs w:val="28"/>
          <w:shd w:val="clear" w:color="auto" w:fill="FFFFFF"/>
        </w:rPr>
      </w:pPr>
    </w:p>
    <w:p w14:paraId="4C57BD9E" w14:textId="77777777" w:rsidR="007D7306" w:rsidRDefault="007D7306" w:rsidP="00A67FC1">
      <w:pPr>
        <w:shd w:val="clear" w:color="auto" w:fill="FFFFFF"/>
        <w:spacing w:line="285" w:lineRule="atLeast"/>
        <w:rPr>
          <w:rFonts w:ascii="Ubuntu" w:hAnsi="Ubuntu" w:cs="Segoe UI"/>
          <w:color w:val="FF0000"/>
          <w:sz w:val="28"/>
          <w:szCs w:val="28"/>
          <w:shd w:val="clear" w:color="auto" w:fill="FFFFFF"/>
        </w:rPr>
      </w:pPr>
      <w:proofErr w:type="spellStart"/>
      <w:r w:rsidRPr="007D7306">
        <w:rPr>
          <w:rFonts w:ascii="Ubuntu" w:hAnsi="Ubuntu" w:cs="Segoe UI"/>
          <w:color w:val="FF0000"/>
          <w:sz w:val="28"/>
          <w:szCs w:val="28"/>
          <w:shd w:val="clear" w:color="auto" w:fill="FFFFFF"/>
        </w:rPr>
        <w:t>Parser.y</w:t>
      </w:r>
      <w:proofErr w:type="spellEnd"/>
    </w:p>
    <w:p w14:paraId="777D5EF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%{</w:t>
      </w:r>
    </w:p>
    <w:p w14:paraId="1FB1D95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#include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&lt;string.h&gt;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</w:p>
    <w:p w14:paraId="04EBB8C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DF769B"/>
          <w:sz w:val="27"/>
          <w:szCs w:val="27"/>
          <w:lang w:bidi="ar-SA"/>
        </w:rPr>
        <w:t>#include</w:t>
      </w:r>
      <w:r w:rsidRPr="007D7306">
        <w:rPr>
          <w:rFonts w:ascii="JetBrains Mono" w:hAnsi="JetBrains Mono" w:cs="JetBrains Mono"/>
          <w:color w:val="49E9A6"/>
          <w:sz w:val="27"/>
          <w:szCs w:val="27"/>
          <w:lang w:bidi="ar-SA"/>
        </w:rPr>
        <w:t>&lt;stdio.h&gt;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int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yylex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(void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);</w:t>
      </w:r>
      <w:proofErr w:type="gramEnd"/>
    </w:p>
    <w:p w14:paraId="621B3E9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int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yyerror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const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char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s</w:t>
      </w:r>
      <w:proofErr w:type="gramStart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);</w:t>
      </w:r>
      <w:proofErr w:type="gramEnd"/>
    </w:p>
    <w:p w14:paraId="4A3C2FF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020826A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66533"/>
          <w:sz w:val="27"/>
          <w:szCs w:val="27"/>
          <w:lang w:bidi="ar-SA"/>
        </w:rPr>
        <w:t>struct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node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0DBF1F3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char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value;</w:t>
      </w:r>
      <w:proofErr w:type="gramEnd"/>
    </w:p>
    <w:p w14:paraId="781E7A2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struct node *left, *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right;</w:t>
      </w:r>
      <w:proofErr w:type="gramEnd"/>
    </w:p>
    <w:p w14:paraId="4441C30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};</w:t>
      </w:r>
    </w:p>
    <w:p w14:paraId="29E2A8C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777087B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{ char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value;</w:t>
      </w:r>
      <w:proofErr w:type="gramEnd"/>
    </w:p>
    <w:p w14:paraId="3314747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lastRenderedPageBreak/>
        <w:t xml:space="preserve">struct node *left, *right; 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*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next;</w:t>
      </w:r>
      <w:proofErr w:type="gramEnd"/>
    </w:p>
    <w:p w14:paraId="32C5D1F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};</w:t>
      </w:r>
    </w:p>
    <w:p w14:paraId="6A15333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4A5BC00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label_list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{ char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value;</w:t>
      </w:r>
      <w:proofErr w:type="gramEnd"/>
    </w:p>
    <w:p w14:paraId="3CE33CC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label_list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*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next;</w:t>
      </w:r>
      <w:proofErr w:type="gramEnd"/>
    </w:p>
    <w:p w14:paraId="749EEBB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};</w:t>
      </w:r>
    </w:p>
    <w:p w14:paraId="0FC5B46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2EA5D27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{</w:t>
      </w:r>
    </w:p>
    <w:p w14:paraId="2A88084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</w:t>
      </w:r>
    </w:p>
    <w:p w14:paraId="3FB27EF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char value; int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index;</w:t>
      </w:r>
      <w:proofErr w:type="gramEnd"/>
    </w:p>
    <w:p w14:paraId="3DBD5DD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label_list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*labels; 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*left, *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right;</w:t>
      </w:r>
      <w:proofErr w:type="gramEnd"/>
    </w:p>
    <w:p w14:paraId="24C4C21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};</w:t>
      </w:r>
    </w:p>
    <w:p w14:paraId="2B57AC4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5D79D0A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root_list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{</w:t>
      </w:r>
    </w:p>
    <w:p w14:paraId="25475A5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* root; 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root_list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*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next;</w:t>
      </w:r>
      <w:proofErr w:type="gramEnd"/>
    </w:p>
    <w:p w14:paraId="3D62494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};</w:t>
      </w:r>
    </w:p>
    <w:p w14:paraId="7EA1D1B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20F6C6F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three_address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{ char operator; char operand1; char operand2; char </w:t>
      </w:r>
      <w:proofErr w:type="spellStart"/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lhs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;</w:t>
      </w:r>
      <w:proofErr w:type="gramEnd"/>
    </w:p>
    <w:p w14:paraId="363C1D8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three_address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*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next;</w:t>
      </w:r>
      <w:proofErr w:type="gramEnd"/>
    </w:p>
    <w:p w14:paraId="3B46243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};</w:t>
      </w:r>
    </w:p>
    <w:p w14:paraId="0CE8B0E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55D7034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node*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make_node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(char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);</w:t>
      </w:r>
      <w:proofErr w:type="gramEnd"/>
    </w:p>
    <w:p w14:paraId="34A59C9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*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create_start_node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);</w:t>
      </w:r>
      <w:proofErr w:type="gramEnd"/>
    </w:p>
    <w:p w14:paraId="50748ED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2297B27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*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start_ptr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=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NULL;</w:t>
      </w:r>
      <w:proofErr w:type="gramEnd"/>
    </w:p>
    <w:p w14:paraId="30A6E84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three_address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*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start_three_address_ptr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= NULL; 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root_list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*roots =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NULL;</w:t>
      </w:r>
      <w:proofErr w:type="gramEnd"/>
    </w:p>
    <w:p w14:paraId="0E29021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56413B1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char label = 'A' - 1; int index =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0;</w:t>
      </w:r>
      <w:proofErr w:type="gramEnd"/>
    </w:p>
    <w:p w14:paraId="1F83BC7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1BE0F68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%}</w:t>
      </w:r>
    </w:p>
    <w:p w14:paraId="205F14E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7AB0C22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%union{</w:t>
      </w:r>
    </w:p>
    <w:p w14:paraId="6A15E1E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char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symbol;</w:t>
      </w:r>
      <w:proofErr w:type="gramEnd"/>
    </w:p>
    <w:p w14:paraId="6489607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struct node *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sub_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expr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;</w:t>
      </w:r>
      <w:proofErr w:type="gramEnd"/>
    </w:p>
    <w:p w14:paraId="0546C2D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*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start_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expr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;</w:t>
      </w:r>
      <w:proofErr w:type="gramEnd"/>
    </w:p>
    <w:p w14:paraId="06ADBDD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lastRenderedPageBreak/>
        <w:t>}</w:t>
      </w:r>
    </w:p>
    <w:p w14:paraId="5258FE74" w14:textId="77777777" w:rsidR="007D7306" w:rsidRPr="007D7306" w:rsidRDefault="007D7306" w:rsidP="007D7306">
      <w:pPr>
        <w:shd w:val="clear" w:color="auto" w:fill="052529"/>
        <w:spacing w:after="270"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3B26931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%left '+' '-'</w:t>
      </w:r>
    </w:p>
    <w:p w14:paraId="51E4AE5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%left '/' '*'</w:t>
      </w:r>
    </w:p>
    <w:p w14:paraId="4D023905" w14:textId="77777777" w:rsidR="007D7306" w:rsidRPr="007D7306" w:rsidRDefault="007D7306" w:rsidP="007D7306">
      <w:pPr>
        <w:shd w:val="clear" w:color="auto" w:fill="052529"/>
        <w:spacing w:after="270"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69524BB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%token &lt;symbol&gt; LETTER NUMBER</w:t>
      </w:r>
    </w:p>
    <w:p w14:paraId="153039C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%type &lt;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sub_expr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&gt; exp</w:t>
      </w:r>
    </w:p>
    <w:p w14:paraId="7624350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%type &lt;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sub_expr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&gt; L</w:t>
      </w:r>
    </w:p>
    <w:p w14:paraId="6613CCF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%type &lt;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start_expr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&gt;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stmts</w:t>
      </w:r>
      <w:proofErr w:type="spellEnd"/>
    </w:p>
    <w:p w14:paraId="20AB4E8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%type &lt;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start_expr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&gt; statement</w:t>
      </w:r>
    </w:p>
    <w:p w14:paraId="66F0D50E" w14:textId="77777777" w:rsidR="007D7306" w:rsidRPr="007D7306" w:rsidRDefault="007D7306" w:rsidP="007D7306">
      <w:pPr>
        <w:shd w:val="clear" w:color="auto" w:fill="052529"/>
        <w:spacing w:after="270"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402A5A8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%start S</w:t>
      </w:r>
    </w:p>
    <w:p w14:paraId="33DF716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1E0DD15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%%</w:t>
      </w:r>
    </w:p>
    <w:p w14:paraId="1324991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7E1136A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S: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stmts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{</w:t>
      </w:r>
    </w:p>
    <w:p w14:paraId="756AB32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start_ptr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=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$1;</w:t>
      </w:r>
      <w:proofErr w:type="gramEnd"/>
    </w:p>
    <w:p w14:paraId="1968D82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};</w:t>
      </w:r>
    </w:p>
    <w:p w14:paraId="663863E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1C5D365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stmts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: statement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stmts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{</w:t>
      </w:r>
    </w:p>
    <w:p w14:paraId="3EFA5B8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*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=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$1;</w:t>
      </w:r>
      <w:proofErr w:type="gramEnd"/>
    </w:p>
    <w:p w14:paraId="2596458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10F60CB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4A524C3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| statement {</w:t>
      </w:r>
    </w:p>
    <w:p w14:paraId="52432A0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   $$ =$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1;</w:t>
      </w:r>
      <w:proofErr w:type="gramEnd"/>
    </w:p>
    <w:p w14:paraId="75B144E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$$ = </w:t>
      </w:r>
      <w:proofErr w:type="spellStart"/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;</w:t>
      </w:r>
      <w:proofErr w:type="gramEnd"/>
    </w:p>
    <w:p w14:paraId="2CAC7E3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};</w:t>
      </w:r>
    </w:p>
    <w:p w14:paraId="70732EB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0DD5074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</w:t>
      </w:r>
    </w:p>
    <w:p w14:paraId="40857AD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statement: L '=' exp ';' {</w:t>
      </w:r>
    </w:p>
    <w:p w14:paraId="5BC5BB6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</w:t>
      </w:r>
    </w:p>
    <w:p w14:paraId="4BB44F7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5F586BC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*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=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create_start_node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();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-&gt;left =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$1;</w:t>
      </w:r>
      <w:proofErr w:type="gramEnd"/>
    </w:p>
    <w:p w14:paraId="5E2BA74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-&gt;right =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$3;</w:t>
      </w:r>
      <w:proofErr w:type="gramEnd"/>
    </w:p>
    <w:p w14:paraId="4BBE386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$$ = </w:t>
      </w:r>
      <w:proofErr w:type="spellStart"/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;</w:t>
      </w:r>
      <w:proofErr w:type="gramEnd"/>
    </w:p>
    <w:p w14:paraId="5B866B7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lastRenderedPageBreak/>
        <w:t>};</w:t>
      </w:r>
    </w:p>
    <w:p w14:paraId="4ED54F8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</w:t>
      </w:r>
    </w:p>
    <w:p w14:paraId="6857E632" w14:textId="77777777" w:rsidR="007D7306" w:rsidRPr="007D7306" w:rsidRDefault="007D7306" w:rsidP="007D7306">
      <w:pPr>
        <w:shd w:val="clear" w:color="auto" w:fill="052529"/>
        <w:spacing w:after="270"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0F27004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exp: exp '+' exp { struct node*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=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make_node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('+');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-&gt;left =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$1;</w:t>
      </w:r>
      <w:proofErr w:type="gramEnd"/>
    </w:p>
    <w:p w14:paraId="664378A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-&gt;right =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$3;</w:t>
      </w:r>
      <w:proofErr w:type="gramEnd"/>
    </w:p>
    <w:p w14:paraId="4578104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$$ = </w:t>
      </w:r>
      <w:proofErr w:type="spellStart"/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;</w:t>
      </w:r>
      <w:proofErr w:type="gramEnd"/>
    </w:p>
    <w:p w14:paraId="2A1578C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14C7C70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4F2B5C1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|exp '-' exp { struct node*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=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make_node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('-'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);</w:t>
      </w:r>
      <w:proofErr w:type="gramEnd"/>
    </w:p>
    <w:p w14:paraId="4D78C48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-&gt;left = $1;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-&gt;right =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$3;</w:t>
      </w:r>
      <w:proofErr w:type="gramEnd"/>
    </w:p>
    <w:p w14:paraId="2D19728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$$ = </w:t>
      </w:r>
      <w:proofErr w:type="spellStart"/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;</w:t>
      </w:r>
      <w:proofErr w:type="gramEnd"/>
    </w:p>
    <w:p w14:paraId="444A561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72D5960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|exp '/' exp { struct node*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=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make_node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('/'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);</w:t>
      </w:r>
      <w:proofErr w:type="gramEnd"/>
    </w:p>
    <w:p w14:paraId="06E99D6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-&gt;left = $1;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-&gt;right =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$3;</w:t>
      </w:r>
      <w:proofErr w:type="gramEnd"/>
    </w:p>
    <w:p w14:paraId="4B4852D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$$ = </w:t>
      </w:r>
      <w:proofErr w:type="spellStart"/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;</w:t>
      </w:r>
      <w:proofErr w:type="gramEnd"/>
    </w:p>
    <w:p w14:paraId="309F7E9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71C92BD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4DA2E88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</w:t>
      </w:r>
    </w:p>
    <w:p w14:paraId="7DBEBF8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|exp '*' exp {</w:t>
      </w:r>
    </w:p>
    <w:p w14:paraId="19C6AB5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struct node *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=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make_node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('*'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);</w:t>
      </w:r>
      <w:proofErr w:type="gramEnd"/>
    </w:p>
    <w:p w14:paraId="75A8B21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-&gt;left =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$1;</w:t>
      </w:r>
      <w:proofErr w:type="gramEnd"/>
    </w:p>
    <w:p w14:paraId="63C471F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-&gt;right =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$3;</w:t>
      </w:r>
      <w:proofErr w:type="gramEnd"/>
    </w:p>
    <w:p w14:paraId="0254324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$$ = </w:t>
      </w:r>
      <w:proofErr w:type="spellStart"/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;</w:t>
      </w:r>
      <w:proofErr w:type="gramEnd"/>
    </w:p>
    <w:p w14:paraId="731872D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0BFAF87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| '(' exp ')' {$$ = $2;}</w:t>
      </w:r>
    </w:p>
    <w:p w14:paraId="361B44A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4F25767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|NUMBER {</w:t>
      </w:r>
    </w:p>
    <w:p w14:paraId="6B3E64C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struct node*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=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make_node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((char)$1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);</w:t>
      </w:r>
      <w:proofErr w:type="gramEnd"/>
    </w:p>
    <w:p w14:paraId="53AC42C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    $$ = </w:t>
      </w:r>
      <w:proofErr w:type="spellStart"/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;</w:t>
      </w:r>
      <w:proofErr w:type="gramEnd"/>
    </w:p>
    <w:p w14:paraId="128B10D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7C117FD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46631BE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|LETTER {</w:t>
      </w:r>
    </w:p>
    <w:p w14:paraId="63312B1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node*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=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make_node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((char)$1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);</w:t>
      </w:r>
      <w:proofErr w:type="gramEnd"/>
    </w:p>
    <w:p w14:paraId="704E7BC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$$ = </w:t>
      </w:r>
      <w:proofErr w:type="spellStart"/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;</w:t>
      </w:r>
      <w:proofErr w:type="gramEnd"/>
    </w:p>
    <w:p w14:paraId="0DEF4F2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30BC0DC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lastRenderedPageBreak/>
        <w:t>;</w:t>
      </w:r>
    </w:p>
    <w:p w14:paraId="3969E5E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2EA6DCB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L: LETTER {</w:t>
      </w:r>
    </w:p>
    <w:p w14:paraId="526E189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node*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=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make_node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((char)$1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);</w:t>
      </w:r>
      <w:proofErr w:type="gramEnd"/>
    </w:p>
    <w:p w14:paraId="64B351D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$$ = </w:t>
      </w:r>
      <w:proofErr w:type="spellStart"/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;</w:t>
      </w:r>
      <w:proofErr w:type="gramEnd"/>
    </w:p>
    <w:p w14:paraId="4E56B8C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};</w:t>
      </w:r>
    </w:p>
    <w:p w14:paraId="6FFAD1A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0449D21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%%</w:t>
      </w:r>
    </w:p>
    <w:p w14:paraId="1F0D1E03" w14:textId="77777777" w:rsidR="007D7306" w:rsidRPr="007D7306" w:rsidRDefault="007D7306" w:rsidP="007D7306">
      <w:pPr>
        <w:shd w:val="clear" w:color="auto" w:fill="052529"/>
        <w:spacing w:after="270"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55451D4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int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proofErr w:type="spellStart"/>
      <w:r w:rsidRPr="007D7306">
        <w:rPr>
          <w:rFonts w:ascii="JetBrains Mono" w:hAnsi="JetBrains Mono" w:cs="JetBrains Mono"/>
          <w:color w:val="16A3B6"/>
          <w:sz w:val="27"/>
          <w:szCs w:val="27"/>
          <w:lang w:bidi="ar-SA"/>
        </w:rPr>
        <w:t>yyerror</w:t>
      </w:r>
      <w:proofErr w:type="spellEnd"/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const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i/>
          <w:iCs/>
          <w:color w:val="D67E5C"/>
          <w:sz w:val="27"/>
          <w:szCs w:val="27"/>
          <w:lang w:bidi="ar-SA"/>
        </w:rPr>
        <w:t>char</w:t>
      </w: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</w:t>
      </w:r>
      <w:r w:rsidRPr="007D7306">
        <w:rPr>
          <w:rFonts w:ascii="JetBrains Mono" w:hAnsi="JetBrains Mono" w:cs="JetBrains Mono"/>
          <w:b/>
          <w:bCs/>
          <w:color w:val="DF769B"/>
          <w:sz w:val="27"/>
          <w:szCs w:val="27"/>
          <w:lang w:bidi="ar-SA"/>
        </w:rPr>
        <w:t>*</w:t>
      </w:r>
      <w:r w:rsidRPr="007D7306">
        <w:rPr>
          <w:rFonts w:ascii="JetBrains Mono" w:hAnsi="JetBrains Mono" w:cs="JetBrains Mono"/>
          <w:b/>
          <w:bCs/>
          <w:color w:val="E4B781"/>
          <w:sz w:val="27"/>
          <w:szCs w:val="27"/>
          <w:lang w:bidi="ar-SA"/>
        </w:rPr>
        <w:t>s</w:t>
      </w:r>
      <w:r w:rsidRPr="007D7306">
        <w:rPr>
          <w:rFonts w:ascii="JetBrains Mono" w:hAnsi="JetBrains Mono" w:cs="JetBrains Mono"/>
          <w:color w:val="B2CACD"/>
          <w:sz w:val="27"/>
          <w:szCs w:val="27"/>
          <w:lang w:bidi="ar-SA"/>
        </w:rPr>
        <w:t>){</w:t>
      </w:r>
    </w:p>
    <w:p w14:paraId="5780EB8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</w:t>
      </w:r>
    </w:p>
    <w:p w14:paraId="07D7B55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printf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("%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s",s</w:t>
      </w:r>
      <w:proofErr w:type="spellEnd"/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);</w:t>
      </w:r>
      <w:proofErr w:type="gramEnd"/>
    </w:p>
    <w:p w14:paraId="79549FA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3E7D835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70255B8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*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create_start_node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(){</w:t>
      </w:r>
    </w:p>
    <w:p w14:paraId="6435349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*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= (struct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*)malloc(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sizeof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(struct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)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);</w:t>
      </w:r>
      <w:proofErr w:type="gramEnd"/>
    </w:p>
    <w:p w14:paraId="682F6A1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-&gt;value = '=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';</w:t>
      </w:r>
      <w:proofErr w:type="gramEnd"/>
    </w:p>
    <w:p w14:paraId="7E0590A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-&gt;left =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-&gt;right = NULL;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-&gt;next =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NULL;</w:t>
      </w:r>
      <w:proofErr w:type="gramEnd"/>
    </w:p>
    <w:p w14:paraId="368C300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return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temp_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;</w:t>
      </w:r>
      <w:proofErr w:type="gramEnd"/>
    </w:p>
    <w:p w14:paraId="3B1AC3F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0CDCFBF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14BB7B7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777C4F4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node*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make_node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(char s){</w:t>
      </w:r>
    </w:p>
    <w:p w14:paraId="76FB63A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node*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= (struct node*)malloc(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sizeof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(struct node));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-&gt;left =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NULL;</w:t>
      </w:r>
      <w:proofErr w:type="gramEnd"/>
    </w:p>
    <w:p w14:paraId="252C369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-&gt;right = NULL;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-&gt;value = s; return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temp_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;</w:t>
      </w:r>
      <w:proofErr w:type="gramEnd"/>
    </w:p>
    <w:p w14:paraId="2C3849F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0679E77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0DB1813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three_address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*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add_to_end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(struct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three_address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* start, 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three_address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*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){</w:t>
      </w:r>
    </w:p>
    <w:p w14:paraId="6DB6212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if(start == NULL){ return </w:t>
      </w:r>
      <w:proofErr w:type="spellStart"/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;</w:t>
      </w:r>
      <w:proofErr w:type="gramEnd"/>
    </w:p>
    <w:p w14:paraId="7F227B4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68E14AB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three_address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* temp = start; while(temp-&gt; next != NULL){</w:t>
      </w:r>
    </w:p>
    <w:p w14:paraId="25FBE6D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 = temp-&gt;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next;</w:t>
      </w:r>
      <w:proofErr w:type="gramEnd"/>
    </w:p>
    <w:p w14:paraId="4BD3547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055D3AD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lastRenderedPageBreak/>
        <w:t xml:space="preserve">temp-&gt;next =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; return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start;</w:t>
      </w:r>
      <w:proofErr w:type="gramEnd"/>
    </w:p>
    <w:p w14:paraId="64A643F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598AEF2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420514B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three_address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*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make_three_address_node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(char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lhs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, char op, char op1, char op2){</w:t>
      </w:r>
    </w:p>
    <w:p w14:paraId="57F7914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4F8C6B5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three_address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*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= (struct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three_address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*)malloc(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sizeof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(struct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three_address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);</w:t>
      </w:r>
      <w:proofErr w:type="gramEnd"/>
    </w:p>
    <w:p w14:paraId="58FEC4B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-&gt;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lhs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=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lhs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;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-&gt;operator = op;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-&gt;operand1 = op1; if(op != '='){</w:t>
      </w:r>
    </w:p>
    <w:p w14:paraId="40CC9D3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-&gt;operand2 =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op2;</w:t>
      </w:r>
      <w:proofErr w:type="gramEnd"/>
    </w:p>
    <w:p w14:paraId="04B7CB1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19F77DE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-&gt;next = NULL; return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temp_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;</w:t>
      </w:r>
      <w:proofErr w:type="gramEnd"/>
    </w:p>
    <w:p w14:paraId="46A628D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6F7987B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24592A0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char postfix(struct node*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){</w:t>
      </w:r>
    </w:p>
    <w:p w14:paraId="0BAD9287" w14:textId="77777777" w:rsidR="007D7306" w:rsidRPr="007D7306" w:rsidRDefault="007D7306" w:rsidP="007D7306">
      <w:pPr>
        <w:shd w:val="clear" w:color="auto" w:fill="052529"/>
        <w:spacing w:after="270"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1CDB0BE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if(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-&gt;left == NULL &amp;&amp;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-&gt;right == NULL){ return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-&gt;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value;</w:t>
      </w:r>
      <w:proofErr w:type="gramEnd"/>
    </w:p>
    <w:p w14:paraId="1A65567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3CB3FFF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607022B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char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lhs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= postfix(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-&gt;left); char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rhs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= postfix(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-&gt;right); char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curr_char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= ++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label;</w:t>
      </w:r>
      <w:proofErr w:type="gramEnd"/>
    </w:p>
    <w:p w14:paraId="48F09AD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</w:t>
      </w:r>
    </w:p>
    <w:p w14:paraId="517164E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three_address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*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=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make_three_address_node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curr_char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,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-</w:t>
      </w:r>
    </w:p>
    <w:p w14:paraId="0638C53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&gt;value,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lhs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,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rhs</w:t>
      </w:r>
      <w:proofErr w:type="spellEnd"/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);</w:t>
      </w:r>
      <w:proofErr w:type="gramEnd"/>
    </w:p>
    <w:p w14:paraId="4AF38E6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start_three_address_ptr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=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add_to_end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start_three_address_ptr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,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temp_node</w:t>
      </w:r>
      <w:proofErr w:type="spellEnd"/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);</w:t>
      </w:r>
      <w:proofErr w:type="gramEnd"/>
    </w:p>
    <w:p w14:paraId="7CAAC5B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3E6F84C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return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curr_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char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;</w:t>
      </w:r>
      <w:proofErr w:type="gramEnd"/>
    </w:p>
    <w:p w14:paraId="5744850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7AB1329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7AEFAAA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void traverse(struct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*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){ if(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==NULL){</w:t>
      </w:r>
    </w:p>
    <w:p w14:paraId="57724E4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return;</w:t>
      </w:r>
      <w:proofErr w:type="gramEnd"/>
    </w:p>
    <w:p w14:paraId="5732385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3CA811B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16BC3E2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lastRenderedPageBreak/>
        <w:t xml:space="preserve">char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lhs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= postfix(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-&gt;left); char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rhs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= postfix(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-&gt;right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);</w:t>
      </w:r>
      <w:proofErr w:type="gramEnd"/>
    </w:p>
    <w:p w14:paraId="4EA7FE4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1DD2F3E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three_address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*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=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make_three_address_node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lhs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, '=',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rhs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, ' ');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start_three_address_ptr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=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add_to_end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start_three_address_ptr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,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temp_node</w:t>
      </w:r>
      <w:proofErr w:type="spellEnd"/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);</w:t>
      </w:r>
      <w:proofErr w:type="gramEnd"/>
    </w:p>
    <w:p w14:paraId="40E31C3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63BF22A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traverse(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-&gt;next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);</w:t>
      </w:r>
      <w:proofErr w:type="gramEnd"/>
    </w:p>
    <w:p w14:paraId="36A1605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67F9FD9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7C8259B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void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print_three_addr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(){</w:t>
      </w:r>
    </w:p>
    <w:p w14:paraId="2FB9268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three_address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* temp =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start_three_address_ptr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; while(temp){</w:t>
      </w:r>
    </w:p>
    <w:p w14:paraId="6D083A3F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if(temp-&gt;operator == '='){</w:t>
      </w:r>
    </w:p>
    <w:p w14:paraId="6FAF72F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printf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("%c %c %c\n", temp-&gt;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lhs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, temp-&gt;operator, temp-&gt;operand1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);</w:t>
      </w:r>
      <w:proofErr w:type="gramEnd"/>
    </w:p>
    <w:p w14:paraId="38DAD6D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3E70868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else{</w:t>
      </w:r>
    </w:p>
    <w:p w14:paraId="7DE54752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printf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("%c = %c %c %c\n", temp-&gt;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lhs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, temp-&gt;operand1, temp-&gt;operator, temp-&gt;operand2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);</w:t>
      </w:r>
      <w:proofErr w:type="gramEnd"/>
    </w:p>
    <w:p w14:paraId="5FEE1F0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4D2954B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 = temp-&gt;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next;</w:t>
      </w:r>
      <w:proofErr w:type="gramEnd"/>
    </w:p>
    <w:p w14:paraId="45A2DB8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13CC79A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2662AFB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32FBC8F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label_list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*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insert_label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(struct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label_list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*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, char c){ 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label_list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* temp = (struct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label_list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*)malloc(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sizeof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(struct</w:t>
      </w:r>
    </w:p>
    <w:p w14:paraId="005A4CA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label_list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);</w:t>
      </w:r>
      <w:proofErr w:type="gramEnd"/>
    </w:p>
    <w:p w14:paraId="233B8C1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temp-&gt;value = c; if(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== NULL){</w:t>
      </w:r>
    </w:p>
    <w:p w14:paraId="3E7A3E0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return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temp;</w:t>
      </w:r>
      <w:proofErr w:type="gramEnd"/>
    </w:p>
    <w:p w14:paraId="72A9609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66EB4B7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6BBBAA9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label_list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* t =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; while(t-&gt;next != NULL){</w:t>
      </w:r>
    </w:p>
    <w:p w14:paraId="198C34D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 = t-&gt;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next;</w:t>
      </w:r>
      <w:proofErr w:type="gramEnd"/>
    </w:p>
    <w:p w14:paraId="32D3781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75B1EFD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t-&gt;next = temp; return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t;</w:t>
      </w:r>
      <w:proofErr w:type="gramEnd"/>
    </w:p>
    <w:p w14:paraId="464B699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561DC4C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4F11FB3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*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search_value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(char value){ struct start =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roots;</w:t>
      </w:r>
      <w:proofErr w:type="gramEnd"/>
    </w:p>
    <w:p w14:paraId="7FDFB51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while(start){</w:t>
      </w:r>
    </w:p>
    <w:p w14:paraId="4433F99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18FB10F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72C697E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47BED11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 </w:t>
      </w:r>
    </w:p>
    <w:p w14:paraId="7E68142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*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create_dag_node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(char op, char res){</w:t>
      </w:r>
    </w:p>
    <w:p w14:paraId="79DB04B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* temp = (struct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*)malloc(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sizeof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(struct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)); temp-&gt;labels =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NULL;</w:t>
      </w:r>
      <w:proofErr w:type="gramEnd"/>
    </w:p>
    <w:p w14:paraId="62510924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temp-&gt;left = temp-&gt;right =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NULL;</w:t>
      </w:r>
      <w:proofErr w:type="gramEnd"/>
    </w:p>
    <w:p w14:paraId="59D8A57C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temp-&gt;labels =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insert_label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(temp-&gt;labels, res); temp-&gt;index = index+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+;</w:t>
      </w:r>
      <w:proofErr w:type="gramEnd"/>
    </w:p>
    <w:p w14:paraId="6751661A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temp-&gt;value = op; return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temp;</w:t>
      </w:r>
      <w:proofErr w:type="gramEnd"/>
    </w:p>
    <w:p w14:paraId="38C6EE6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42B4C20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2B8473D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void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create_dag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(struct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three_address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*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){ if(roots == NULL){</w:t>
      </w:r>
    </w:p>
    <w:p w14:paraId="135DBFA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*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=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create_dag_node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-&gt;operator,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-&gt;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lhs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); 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* left =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create_dag_node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-&gt;operand1, ' '); 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* right =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create_dag_node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-&gt;operand2, ' '); roots = </w:t>
      </w:r>
      <w:proofErr w:type="spellStart"/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;</w:t>
      </w:r>
      <w:proofErr w:type="gramEnd"/>
    </w:p>
    <w:p w14:paraId="0E8E1F6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7D57223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else{</w:t>
      </w:r>
    </w:p>
    <w:p w14:paraId="12C928A6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if(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-&gt;operator == '='){</w:t>
      </w:r>
    </w:p>
    <w:p w14:paraId="4A291B7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*temp =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search_value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-&gt;operand1); temp-&gt;labels =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insert_label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(temp-&gt;labels,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-&gt;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lhs</w:t>
      </w:r>
      <w:proofErr w:type="spellEnd"/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);</w:t>
      </w:r>
      <w:proofErr w:type="gramEnd"/>
    </w:p>
    <w:p w14:paraId="261019D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52BC5D57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else{</w:t>
      </w:r>
    </w:p>
    <w:p w14:paraId="1F55C5B3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struct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dag_node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 *temp</w:t>
      </w:r>
    </w:p>
    <w:p w14:paraId="388E1781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3E28818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32FE3E29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5EA3791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create_dag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curr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-&gt;next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);</w:t>
      </w:r>
      <w:proofErr w:type="gramEnd"/>
    </w:p>
    <w:p w14:paraId="4CD8736E" w14:textId="373A6D20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26D123D8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int main(){</w:t>
      </w:r>
    </w:p>
    <w:p w14:paraId="4058E9FD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printf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("Enter the expression: ");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yyparse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(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);</w:t>
      </w:r>
      <w:proofErr w:type="gramEnd"/>
    </w:p>
    <w:p w14:paraId="2E15648E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traverse(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start_ptr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);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print_three_addr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(); </w:t>
      </w:r>
      <w:proofErr w:type="spell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printf</w:t>
      </w:r>
      <w:proofErr w:type="spellEnd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 xml:space="preserve">("\n"); return </w:t>
      </w:r>
      <w:proofErr w:type="gramStart"/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0;</w:t>
      </w:r>
      <w:proofErr w:type="gramEnd"/>
    </w:p>
    <w:p w14:paraId="05BF66AB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  <w:r w:rsidRPr="007D7306">
        <w:rPr>
          <w:rFonts w:ascii="JetBrains Mono" w:hAnsi="JetBrains Mono" w:cs="JetBrains Mono"/>
          <w:color w:val="E4B781"/>
          <w:sz w:val="27"/>
          <w:szCs w:val="27"/>
          <w:lang w:bidi="ar-SA"/>
        </w:rPr>
        <w:t>}</w:t>
      </w:r>
    </w:p>
    <w:p w14:paraId="1AD261C0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565FC23B" w14:textId="4C615070" w:rsidR="00B80B03" w:rsidRDefault="00C42943" w:rsidP="00A67FC1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>
        <w:rPr>
          <w:rFonts w:ascii="Ubuntu" w:hAnsi="Ubuntu" w:cs="Segoe UI"/>
          <w:color w:val="252424"/>
          <w:sz w:val="28"/>
          <w:szCs w:val="28"/>
          <w:shd w:val="clear" w:color="auto" w:fill="FFFFFF"/>
        </w:rPr>
        <w:t xml:space="preserve"> </w:t>
      </w:r>
    </w:p>
    <w:p w14:paraId="14602C74" w14:textId="57794090" w:rsidR="00E641D7" w:rsidRDefault="00E641D7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lastRenderedPageBreak/>
        <w:t>Input:</w:t>
      </w:r>
    </w:p>
    <w:p w14:paraId="61AEA948" w14:textId="60798826" w:rsidR="007D7306" w:rsidRDefault="007D7306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 w:rsidRPr="007D7306">
        <w:rPr>
          <w:rFonts w:ascii="Ubuntu" w:hAnsi="Ubuntu"/>
          <w:sz w:val="28"/>
          <w:szCs w:val="28"/>
        </w:rPr>
        <w:drawing>
          <wp:inline distT="0" distB="0" distL="0" distR="0" wp14:anchorId="088A778D" wp14:editId="431923EE">
            <wp:extent cx="2400508" cy="1585097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F3B8" w14:textId="77777777" w:rsidR="007D7306" w:rsidRDefault="007D7306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491A53E6" w14:textId="225AB27C" w:rsidR="007D7306" w:rsidRDefault="007D7306" w:rsidP="007D7306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 w:rsidRPr="00E641D7">
        <w:rPr>
          <w:rFonts w:ascii="Ubuntu" w:hAnsi="Ubuntu"/>
          <w:sz w:val="28"/>
          <w:szCs w:val="28"/>
        </w:rPr>
        <w:t>Output:</w:t>
      </w:r>
    </w:p>
    <w:p w14:paraId="0C7E1452" w14:textId="77777777" w:rsidR="007D7306" w:rsidRPr="002C2914" w:rsidRDefault="007D7306" w:rsidP="007D7306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08E9B5E6" w14:textId="4B4183EA" w:rsidR="007D7306" w:rsidRPr="00E641D7" w:rsidRDefault="007D7306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 w:rsidRPr="007D7306">
        <w:rPr>
          <w:rFonts w:ascii="Ubuntu" w:hAnsi="Ubuntu"/>
          <w:sz w:val="28"/>
          <w:szCs w:val="28"/>
        </w:rPr>
        <w:drawing>
          <wp:inline distT="0" distB="0" distL="0" distR="0" wp14:anchorId="2B6E74F6" wp14:editId="1759EC65">
            <wp:extent cx="6858000" cy="44069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CBBD" w14:textId="77777777" w:rsidR="007D7306" w:rsidRDefault="007D7306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sectPr w:rsidR="007D7306" w:rsidSect="00E74B29">
      <w:footerReference w:type="even" r:id="rId14"/>
      <w:footerReference w:type="default" r:id="rId15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09937" w14:textId="77777777" w:rsidR="009928A5" w:rsidRDefault="009928A5" w:rsidP="00E74B29">
      <w:r>
        <w:separator/>
      </w:r>
    </w:p>
  </w:endnote>
  <w:endnote w:type="continuationSeparator" w:id="0">
    <w:p w14:paraId="09E870F5" w14:textId="77777777" w:rsidR="009928A5" w:rsidRDefault="009928A5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630B53B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5A54AF0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BCB3C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7D515F3" w14:textId="77777777" w:rsidTr="006709F1">
      <w:tc>
        <w:tcPr>
          <w:tcW w:w="1079" w:type="dxa"/>
        </w:tcPr>
        <w:p w14:paraId="37E0AC84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414722BD" w14:textId="51FF2A9B" w:rsidR="00E74B29" w:rsidRPr="00874FE7" w:rsidRDefault="00E74B29" w:rsidP="006709F1">
          <w:pPr>
            <w:pStyle w:val="Footer"/>
          </w:pP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610C7DE1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37461D0C" w14:textId="77777777" w:rsidR="00E74B29" w:rsidRPr="00E74B29" w:rsidRDefault="00E74B29" w:rsidP="006709F1">
          <w:pPr>
            <w:pStyle w:val="Footer"/>
          </w:pPr>
        </w:p>
      </w:tc>
    </w:tr>
  </w:tbl>
  <w:p w14:paraId="64B7D4C8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2BC30" w14:textId="77777777" w:rsidR="009928A5" w:rsidRDefault="009928A5" w:rsidP="00E74B29">
      <w:r>
        <w:separator/>
      </w:r>
    </w:p>
  </w:footnote>
  <w:footnote w:type="continuationSeparator" w:id="0">
    <w:p w14:paraId="7F70B772" w14:textId="77777777" w:rsidR="009928A5" w:rsidRDefault="009928A5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55B4D"/>
    <w:multiLevelType w:val="hybridMultilevel"/>
    <w:tmpl w:val="94DAEA4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2C05F1"/>
    <w:multiLevelType w:val="hybridMultilevel"/>
    <w:tmpl w:val="1F94F6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5225AB"/>
    <w:multiLevelType w:val="hybridMultilevel"/>
    <w:tmpl w:val="6D0C06CE"/>
    <w:lvl w:ilvl="0" w:tplc="DF160BF8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8B7103"/>
    <w:multiLevelType w:val="multilevel"/>
    <w:tmpl w:val="B9E2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C21616"/>
    <w:multiLevelType w:val="multilevel"/>
    <w:tmpl w:val="15AA8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3A00B0"/>
    <w:multiLevelType w:val="multilevel"/>
    <w:tmpl w:val="227A2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7401DF"/>
    <w:multiLevelType w:val="hybridMultilevel"/>
    <w:tmpl w:val="13FCF472"/>
    <w:lvl w:ilvl="0" w:tplc="49D25ECC">
      <w:start w:val="4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215609"/>
    <w:multiLevelType w:val="hybridMultilevel"/>
    <w:tmpl w:val="C4544732"/>
    <w:lvl w:ilvl="0" w:tplc="011875BA">
      <w:start w:val="3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0E78B2"/>
    <w:multiLevelType w:val="hybridMultilevel"/>
    <w:tmpl w:val="5BD09868"/>
    <w:lvl w:ilvl="0" w:tplc="CAC68F2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E50C01"/>
    <w:multiLevelType w:val="hybridMultilevel"/>
    <w:tmpl w:val="ECD2F2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1267351">
    <w:abstractNumId w:val="3"/>
  </w:num>
  <w:num w:numId="2" w16cid:durableId="1054739898">
    <w:abstractNumId w:val="10"/>
  </w:num>
  <w:num w:numId="3" w16cid:durableId="415324467">
    <w:abstractNumId w:val="8"/>
  </w:num>
  <w:num w:numId="4" w16cid:durableId="1152209101">
    <w:abstractNumId w:val="9"/>
  </w:num>
  <w:num w:numId="5" w16cid:durableId="1290820827">
    <w:abstractNumId w:val="2"/>
  </w:num>
  <w:num w:numId="6" w16cid:durableId="402072274">
    <w:abstractNumId w:val="7"/>
  </w:num>
  <w:num w:numId="7" w16cid:durableId="2060666703">
    <w:abstractNumId w:val="0"/>
  </w:num>
  <w:num w:numId="8" w16cid:durableId="1129202927">
    <w:abstractNumId w:val="5"/>
  </w:num>
  <w:num w:numId="9" w16cid:durableId="190841675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6926226">
    <w:abstractNumId w:val="6"/>
  </w:num>
  <w:num w:numId="11" w16cid:durableId="4030649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YwMTcwszQ2NTACkko6SsGpxcWZ+XkgBYYmtQBXTZqLLQAAAA=="/>
  </w:docVars>
  <w:rsids>
    <w:rsidRoot w:val="00092E41"/>
    <w:rsid w:val="00032A2B"/>
    <w:rsid w:val="00086FA5"/>
    <w:rsid w:val="00092E41"/>
    <w:rsid w:val="00096D6B"/>
    <w:rsid w:val="000A4255"/>
    <w:rsid w:val="000E4641"/>
    <w:rsid w:val="001172D0"/>
    <w:rsid w:val="00151F66"/>
    <w:rsid w:val="00177F8D"/>
    <w:rsid w:val="00182C4D"/>
    <w:rsid w:val="00185F4A"/>
    <w:rsid w:val="001A7A17"/>
    <w:rsid w:val="001B2720"/>
    <w:rsid w:val="001C3237"/>
    <w:rsid w:val="001C7D09"/>
    <w:rsid w:val="001E0ECE"/>
    <w:rsid w:val="002012DC"/>
    <w:rsid w:val="00222F68"/>
    <w:rsid w:val="002951EB"/>
    <w:rsid w:val="002B6E38"/>
    <w:rsid w:val="002C2914"/>
    <w:rsid w:val="002D1910"/>
    <w:rsid w:val="002D2200"/>
    <w:rsid w:val="002F03AB"/>
    <w:rsid w:val="003030E0"/>
    <w:rsid w:val="003078DD"/>
    <w:rsid w:val="003172A2"/>
    <w:rsid w:val="00340F0C"/>
    <w:rsid w:val="00354826"/>
    <w:rsid w:val="0039195A"/>
    <w:rsid w:val="00395D77"/>
    <w:rsid w:val="003A49C6"/>
    <w:rsid w:val="003B5034"/>
    <w:rsid w:val="003F3D1D"/>
    <w:rsid w:val="0040564B"/>
    <w:rsid w:val="00414139"/>
    <w:rsid w:val="0044094A"/>
    <w:rsid w:val="0045557C"/>
    <w:rsid w:val="0048120C"/>
    <w:rsid w:val="0048750B"/>
    <w:rsid w:val="004909D9"/>
    <w:rsid w:val="004F22FB"/>
    <w:rsid w:val="00521481"/>
    <w:rsid w:val="0056636B"/>
    <w:rsid w:val="005D252A"/>
    <w:rsid w:val="005D6FA6"/>
    <w:rsid w:val="00610A09"/>
    <w:rsid w:val="0063405E"/>
    <w:rsid w:val="00665110"/>
    <w:rsid w:val="006709F1"/>
    <w:rsid w:val="006C60E6"/>
    <w:rsid w:val="00705301"/>
    <w:rsid w:val="00725B78"/>
    <w:rsid w:val="007348B4"/>
    <w:rsid w:val="00742988"/>
    <w:rsid w:val="00764F3D"/>
    <w:rsid w:val="00795B80"/>
    <w:rsid w:val="007C06BD"/>
    <w:rsid w:val="007D7306"/>
    <w:rsid w:val="008079CC"/>
    <w:rsid w:val="00837914"/>
    <w:rsid w:val="008405C8"/>
    <w:rsid w:val="008434D9"/>
    <w:rsid w:val="00870AFF"/>
    <w:rsid w:val="00874FE7"/>
    <w:rsid w:val="0088776E"/>
    <w:rsid w:val="008A0FAE"/>
    <w:rsid w:val="008B72F9"/>
    <w:rsid w:val="00952F7D"/>
    <w:rsid w:val="0095496A"/>
    <w:rsid w:val="009928A5"/>
    <w:rsid w:val="009A3347"/>
    <w:rsid w:val="009A38BA"/>
    <w:rsid w:val="00A2377C"/>
    <w:rsid w:val="00A25A42"/>
    <w:rsid w:val="00A67FC1"/>
    <w:rsid w:val="00B2336B"/>
    <w:rsid w:val="00B24978"/>
    <w:rsid w:val="00B355BF"/>
    <w:rsid w:val="00B42474"/>
    <w:rsid w:val="00B43E11"/>
    <w:rsid w:val="00B54757"/>
    <w:rsid w:val="00B80B03"/>
    <w:rsid w:val="00BF3430"/>
    <w:rsid w:val="00C42943"/>
    <w:rsid w:val="00C43C5D"/>
    <w:rsid w:val="00C466AA"/>
    <w:rsid w:val="00C755AB"/>
    <w:rsid w:val="00CA5364"/>
    <w:rsid w:val="00CB7EC7"/>
    <w:rsid w:val="00CC3F0D"/>
    <w:rsid w:val="00CD6D7B"/>
    <w:rsid w:val="00CE66ED"/>
    <w:rsid w:val="00CE7B79"/>
    <w:rsid w:val="00D43125"/>
    <w:rsid w:val="00D62ADF"/>
    <w:rsid w:val="00D66A3A"/>
    <w:rsid w:val="00D97A44"/>
    <w:rsid w:val="00DB2B1A"/>
    <w:rsid w:val="00DF198B"/>
    <w:rsid w:val="00E15B5F"/>
    <w:rsid w:val="00E641D7"/>
    <w:rsid w:val="00E74B29"/>
    <w:rsid w:val="00E85C50"/>
    <w:rsid w:val="00ED6CB6"/>
    <w:rsid w:val="00EF19F9"/>
    <w:rsid w:val="00EF7945"/>
    <w:rsid w:val="00F50791"/>
    <w:rsid w:val="00F52B14"/>
    <w:rsid w:val="00F604F0"/>
    <w:rsid w:val="00FA16F2"/>
    <w:rsid w:val="00FB2F1A"/>
    <w:rsid w:val="00FC2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70E79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C42943"/>
    <w:rPr>
      <w:rFonts w:ascii="Times New Roman" w:eastAsia="Times New Roman" w:hAnsi="Times New Roman" w:cs="Times New Roman"/>
      <w:lang w:val="en-IN" w:eastAsia="en-IN" w:bidi="hi-IN"/>
    </w:rPr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eastAsiaTheme="minorHAnsi" w:hAnsiTheme="majorHAnsi" w:cstheme="minorBidi"/>
      <w:b/>
      <w:color w:val="476166" w:themeColor="accent1"/>
      <w:sz w:val="52"/>
      <w:szCs w:val="52"/>
      <w:lang w:val="en-US" w:eastAsia="en-US" w:bidi="ar-SA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rFonts w:asciiTheme="minorHAnsi" w:eastAsiaTheme="minorHAnsi" w:hAnsiTheme="minorHAnsi" w:cstheme="minorBidi"/>
      <w:b/>
      <w:sz w:val="48"/>
      <w:szCs w:val="48"/>
      <w:lang w:val="en-US" w:eastAsia="en-US" w:bidi="ar-SA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rFonts w:asciiTheme="minorHAnsi" w:eastAsiaTheme="minorHAnsi" w:hAnsiTheme="minorHAnsi" w:cstheme="minorBidi"/>
      <w:sz w:val="10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eastAsiaTheme="minorHAnsi"/>
      <w:sz w:val="18"/>
      <w:szCs w:val="18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rFonts w:asciiTheme="minorHAnsi" w:eastAsiaTheme="minorHAnsi" w:hAnsiTheme="minorHAnsi" w:cstheme="minorBidi"/>
      <w:sz w:val="28"/>
      <w:szCs w:val="28"/>
      <w:lang w:val="en-US" w:eastAsia="en-US" w:bidi="ar-SA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eastAsiaTheme="minorHAnsi" w:hAnsiTheme="majorHAnsi" w:cstheme="minorBidi"/>
      <w:b/>
      <w:color w:val="476166" w:themeColor="accent1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rFonts w:asciiTheme="minorHAnsi" w:eastAsiaTheme="minorHAnsi" w:hAnsiTheme="minorHAnsi" w:cstheme="minorBidi"/>
      <w:color w:val="476166" w:themeColor="accent1"/>
      <w:sz w:val="96"/>
      <w:szCs w:val="96"/>
      <w:lang w:val="en-US" w:eastAsia="en-US" w:bidi="ar-SA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5D252A"/>
    <w:pPr>
      <w:ind w:left="720"/>
      <w:contextualSpacing/>
    </w:pPr>
    <w:rPr>
      <w:rFonts w:cs="Mangal"/>
      <w:szCs w:val="21"/>
    </w:rPr>
  </w:style>
  <w:style w:type="paragraph" w:styleId="NormalWeb">
    <w:name w:val="Normal (Web)"/>
    <w:basedOn w:val="Normal"/>
    <w:uiPriority w:val="99"/>
    <w:semiHidden/>
    <w:unhideWhenUsed/>
    <w:rsid w:val="005D252A"/>
    <w:pPr>
      <w:spacing w:before="100" w:beforeAutospacing="1" w:after="100" w:afterAutospacing="1"/>
    </w:pPr>
    <w:rPr>
      <w:lang w:bidi="ar-SA"/>
    </w:rPr>
  </w:style>
  <w:style w:type="paragraph" w:customStyle="1" w:styleId="msonormal0">
    <w:name w:val="msonormal"/>
    <w:basedOn w:val="Normal"/>
    <w:rsid w:val="007D7306"/>
    <w:pPr>
      <w:spacing w:before="100" w:beforeAutospacing="1" w:after="100" w:afterAutospacing="1"/>
    </w:pPr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3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4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1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1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5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69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0711">
              <w:marLeft w:val="36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4961">
              <w:marLeft w:val="108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3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0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2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7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2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82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8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9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8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7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7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8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6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jne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D6A9C88-0F81-4B9D-AB62-584CECB03BE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23</Pages>
  <Words>2387</Words>
  <Characters>13606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2021-09-09T11:19:00Z</dcterms:created>
  <dcterms:modified xsi:type="dcterms:W3CDTF">2022-04-20T19:27:00Z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